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D5204" w14:textId="77777777" w:rsidR="00053140" w:rsidRDefault="00073397" w:rsidP="00A82760">
      <w:pPr>
        <w:pStyle w:val="Title"/>
        <w:rPr>
          <w:i/>
          <w:u w:val="single" w:color="000000"/>
        </w:rPr>
      </w:pPr>
      <w:r>
        <w:rPr>
          <w:rFonts w:eastAsia="Calibri"/>
        </w:rPr>
        <w:t xml:space="preserve">PROJEKTNI </w:t>
      </w:r>
      <w:r w:rsidRPr="00C55185">
        <w:t>ZADATAK</w:t>
      </w:r>
    </w:p>
    <w:p w14:paraId="00004756" w14:textId="1AA85801" w:rsidR="00C55185" w:rsidRPr="00C55185" w:rsidRDefault="00035C31">
      <w:pPr>
        <w:spacing w:after="0" w:line="337" w:lineRule="auto"/>
        <w:ind w:left="2622" w:right="2615"/>
        <w:jc w:val="center"/>
        <w:rPr>
          <w:sz w:val="40"/>
          <w:szCs w:val="40"/>
        </w:rPr>
      </w:pPr>
      <w:r>
        <w:rPr>
          <w:i/>
          <w:sz w:val="40"/>
          <w:szCs w:val="40"/>
        </w:rPr>
        <w:t>MobilShop website</w:t>
      </w:r>
    </w:p>
    <w:p w14:paraId="25BD6697" w14:textId="77777777" w:rsidR="00053140" w:rsidRDefault="00073397">
      <w:pPr>
        <w:spacing w:after="701"/>
        <w:ind w:left="1978"/>
      </w:pPr>
      <w:r>
        <w:rPr>
          <w:noProof/>
        </w:rPr>
        <w:drawing>
          <wp:inline distT="0" distB="0" distL="0" distR="0" wp14:anchorId="738E2F4E" wp14:editId="30B9B647">
            <wp:extent cx="3457575" cy="3457575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791C" w14:textId="0C415AF1" w:rsidR="00053140" w:rsidRPr="00035C31" w:rsidRDefault="00AF423D" w:rsidP="00A82760">
      <w:pPr>
        <w:ind w:left="0"/>
        <w:rPr>
          <w:szCs w:val="24"/>
          <w:lang w:val="sr-Latn-RS"/>
        </w:rPr>
      </w:pPr>
      <w:r w:rsidRPr="00A82760">
        <w:rPr>
          <w:szCs w:val="24"/>
        </w:rPr>
        <w:t>Predmet</w:t>
      </w:r>
      <w:r w:rsidR="00073397" w:rsidRPr="00A82760">
        <w:rPr>
          <w:szCs w:val="24"/>
        </w:rPr>
        <w:t>:</w:t>
      </w:r>
      <w:r w:rsidRPr="00A82760">
        <w:rPr>
          <w:szCs w:val="24"/>
        </w:rPr>
        <w:t xml:space="preserve"> Web Programiranje 1</w:t>
      </w:r>
      <w:r w:rsidR="00073397" w:rsidRPr="00A82760">
        <w:rPr>
          <w:szCs w:val="24"/>
        </w:rPr>
        <w:tab/>
      </w:r>
      <w:r w:rsidRPr="00A82760">
        <w:rPr>
          <w:szCs w:val="24"/>
        </w:rPr>
        <w:t xml:space="preserve">                                                   </w:t>
      </w:r>
      <w:r w:rsidR="00A82760" w:rsidRPr="00A82760">
        <w:rPr>
          <w:szCs w:val="24"/>
        </w:rPr>
        <w:t>Student</w:t>
      </w:r>
      <w:r w:rsidR="00073397" w:rsidRPr="00A82760">
        <w:rPr>
          <w:szCs w:val="24"/>
        </w:rPr>
        <w:t xml:space="preserve">: </w:t>
      </w:r>
      <w:r w:rsidR="00035C31">
        <w:rPr>
          <w:szCs w:val="24"/>
        </w:rPr>
        <w:t>Nikola Gaji</w:t>
      </w:r>
      <w:r w:rsidR="00035C31">
        <w:rPr>
          <w:szCs w:val="24"/>
          <w:lang w:val="sr-Latn-RS"/>
        </w:rPr>
        <w:t>ć</w:t>
      </w:r>
    </w:p>
    <w:p w14:paraId="48D40F06" w14:textId="2BFFA49C" w:rsidR="00AF423D" w:rsidRPr="00A82760" w:rsidRDefault="00AF423D" w:rsidP="00A82760">
      <w:pPr>
        <w:ind w:left="0"/>
        <w:rPr>
          <w:szCs w:val="24"/>
        </w:rPr>
      </w:pPr>
      <w:r w:rsidRPr="00A82760">
        <w:rPr>
          <w:szCs w:val="24"/>
        </w:rPr>
        <w:t>Predmetni Profesor</w:t>
      </w:r>
      <w:r w:rsidR="00073397" w:rsidRPr="00A82760">
        <w:rPr>
          <w:i/>
          <w:szCs w:val="24"/>
        </w:rPr>
        <w:t>:</w:t>
      </w:r>
      <w:r w:rsidR="00A82760" w:rsidRPr="00A82760">
        <w:rPr>
          <w:i/>
          <w:szCs w:val="24"/>
        </w:rPr>
        <w:t xml:space="preserve"> </w:t>
      </w:r>
      <w:r w:rsidR="00A82760" w:rsidRPr="00A82760">
        <w:rPr>
          <w:szCs w:val="24"/>
        </w:rPr>
        <w:t>Nenad Kojić</w:t>
      </w:r>
      <w:r w:rsidR="00073397" w:rsidRPr="00A82760">
        <w:rPr>
          <w:szCs w:val="24"/>
        </w:rPr>
        <w:t xml:space="preserve">                              </w:t>
      </w:r>
      <w:r w:rsidR="00C55185" w:rsidRPr="00A82760">
        <w:rPr>
          <w:szCs w:val="24"/>
        </w:rPr>
        <w:t xml:space="preserve">  </w:t>
      </w:r>
      <w:r w:rsidR="00A82760" w:rsidRPr="00A82760">
        <w:rPr>
          <w:szCs w:val="24"/>
        </w:rPr>
        <w:t xml:space="preserve">                 Indeks Studenta</w:t>
      </w:r>
      <w:r w:rsidR="00073397" w:rsidRPr="00A82760">
        <w:rPr>
          <w:szCs w:val="24"/>
        </w:rPr>
        <w:t xml:space="preserve">: </w:t>
      </w:r>
      <w:r w:rsidR="00035C31">
        <w:rPr>
          <w:i/>
          <w:szCs w:val="24"/>
        </w:rPr>
        <w:t>160/23</w:t>
      </w:r>
    </w:p>
    <w:p w14:paraId="0A5129BB" w14:textId="77777777" w:rsidR="00921953" w:rsidRDefault="00AF423D" w:rsidP="00A82760">
      <w:pPr>
        <w:ind w:left="0"/>
        <w:rPr>
          <w:i/>
          <w:szCs w:val="24"/>
        </w:rPr>
      </w:pPr>
      <w:r w:rsidRPr="00A82760">
        <w:rPr>
          <w:szCs w:val="24"/>
        </w:rPr>
        <w:t>Predmetni Asistenti</w:t>
      </w:r>
      <w:r w:rsidR="00073397" w:rsidRPr="00A82760">
        <w:rPr>
          <w:szCs w:val="24"/>
        </w:rPr>
        <w:t>:</w:t>
      </w:r>
      <w:r w:rsidR="00A82760" w:rsidRPr="00A82760">
        <w:rPr>
          <w:szCs w:val="24"/>
        </w:rPr>
        <w:t xml:space="preserve"> Luka Lukić, Milena Čančarević</w:t>
      </w:r>
      <w:r w:rsidR="00073397" w:rsidRPr="00A82760">
        <w:rPr>
          <w:i/>
          <w:szCs w:val="24"/>
        </w:rPr>
        <w:t xml:space="preserve">         </w:t>
      </w:r>
    </w:p>
    <w:p w14:paraId="66BAA886" w14:textId="77777777" w:rsidR="00921953" w:rsidRDefault="00921953" w:rsidP="00A82760">
      <w:pPr>
        <w:ind w:left="0"/>
        <w:rPr>
          <w:rFonts w:ascii="Calibri" w:hAnsi="Calibri"/>
          <w:i/>
          <w:sz w:val="28"/>
        </w:rPr>
      </w:pPr>
    </w:p>
    <w:p w14:paraId="21E0025C" w14:textId="77777777" w:rsidR="00921953" w:rsidRDefault="00921953" w:rsidP="00A82760">
      <w:pPr>
        <w:ind w:left="0"/>
        <w:rPr>
          <w:rFonts w:ascii="Calibri" w:hAnsi="Calibri"/>
          <w:i/>
          <w:sz w:val="28"/>
        </w:rPr>
      </w:pPr>
    </w:p>
    <w:p w14:paraId="29C7498E" w14:textId="77777777" w:rsidR="00921953" w:rsidRDefault="00921953" w:rsidP="00A82760">
      <w:pPr>
        <w:ind w:left="0"/>
        <w:rPr>
          <w:rFonts w:ascii="Calibri" w:hAnsi="Calibri"/>
          <w:i/>
          <w:sz w:val="28"/>
        </w:rPr>
      </w:pPr>
    </w:p>
    <w:p w14:paraId="5D5DA706" w14:textId="77777777" w:rsidR="00921953" w:rsidRDefault="00921953" w:rsidP="00A82760">
      <w:pPr>
        <w:ind w:left="0"/>
        <w:rPr>
          <w:rFonts w:ascii="Calibri" w:hAnsi="Calibri"/>
          <w:i/>
          <w:sz w:val="28"/>
        </w:rPr>
      </w:pPr>
    </w:p>
    <w:p w14:paraId="6CDD743C" w14:textId="77777777" w:rsidR="00921953" w:rsidRDefault="00921953" w:rsidP="00A82760">
      <w:pPr>
        <w:ind w:left="0"/>
        <w:rPr>
          <w:rFonts w:ascii="Calibri" w:hAnsi="Calibri"/>
          <w:i/>
          <w:sz w:val="28"/>
        </w:rPr>
      </w:pPr>
    </w:p>
    <w:p w14:paraId="06C10096" w14:textId="77777777" w:rsidR="00921953" w:rsidRDefault="00921953" w:rsidP="00A82760">
      <w:pPr>
        <w:ind w:left="0"/>
        <w:rPr>
          <w:rFonts w:ascii="Calibri" w:hAnsi="Calibri"/>
          <w:i/>
          <w:sz w:val="28"/>
        </w:rPr>
      </w:pPr>
    </w:p>
    <w:p w14:paraId="3540256D" w14:textId="77777777" w:rsidR="00053140" w:rsidRPr="00C55185" w:rsidRDefault="00A82760" w:rsidP="00A82760">
      <w:pPr>
        <w:ind w:left="0"/>
        <w:rPr>
          <w:lang w:val="sr-Latn-ME"/>
        </w:rPr>
      </w:pPr>
      <w:r>
        <w:rPr>
          <w:rFonts w:ascii="Calibri" w:hAnsi="Calibri"/>
          <w:i/>
          <w:sz w:val="28"/>
        </w:rPr>
        <w:tab/>
      </w:r>
      <w:r>
        <w:rPr>
          <w:rFonts w:ascii="Calibri" w:hAnsi="Calibri"/>
          <w:i/>
          <w:sz w:val="28"/>
        </w:rPr>
        <w:tab/>
      </w:r>
      <w:r>
        <w:rPr>
          <w:rFonts w:ascii="Calibri" w:hAnsi="Calibri"/>
          <w:i/>
          <w:sz w:val="28"/>
        </w:rPr>
        <w:tab/>
      </w:r>
    </w:p>
    <w:sdt>
      <w:sdtPr>
        <w:rPr>
          <w:rFonts w:ascii="Georgia" w:eastAsia="Calibri" w:hAnsi="Georgia" w:cs="Calibri"/>
          <w:color w:val="000000"/>
          <w:sz w:val="24"/>
          <w:szCs w:val="22"/>
          <w:lang w:val="en-GB" w:eastAsia="en-GB"/>
        </w:rPr>
        <w:id w:val="13085870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8E8A381" w14:textId="77777777" w:rsidR="00921953" w:rsidRPr="00921953" w:rsidRDefault="00921953">
          <w:pPr>
            <w:pStyle w:val="TOCHeading"/>
            <w:rPr>
              <w:rFonts w:ascii="Georgia" w:hAnsi="Georgia"/>
              <w:color w:val="auto"/>
            </w:rPr>
          </w:pPr>
          <w:r w:rsidRPr="00921953">
            <w:rPr>
              <w:rFonts w:ascii="Georgia" w:hAnsi="Georgia"/>
              <w:color w:val="auto"/>
            </w:rPr>
            <w:t>Sadržaj</w:t>
          </w:r>
        </w:p>
        <w:p w14:paraId="0CF012ED" w14:textId="1DB5E72F" w:rsidR="005666E1" w:rsidRDefault="00921953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02241" w:history="1">
            <w:r w:rsidR="005666E1" w:rsidRPr="00541D40">
              <w:rPr>
                <w:rStyle w:val="Hyperlink"/>
                <w:rFonts w:ascii="Times New Roman" w:hAnsi="Times New Roman" w:cs="Times New Roman"/>
                <w:noProof/>
                <w:snapToGrid w:val="0"/>
                <w:w w:val="0"/>
                <w:bdr w:val="none" w:sz="0" w:space="0" w:color="000000"/>
                <w:shd w:val="clear" w:color="000000" w:fill="000000"/>
                <w:lang w:val="x-none" w:eastAsia="x-none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1.</w:t>
            </w:r>
            <w:r w:rsidR="005666E1"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="005666E1" w:rsidRPr="00541D40">
              <w:rPr>
                <w:rStyle w:val="Hyperlink"/>
                <w:noProof/>
              </w:rPr>
              <w:t>Uvod</w:t>
            </w:r>
            <w:r w:rsidR="005666E1">
              <w:rPr>
                <w:noProof/>
                <w:webHidden/>
              </w:rPr>
              <w:tab/>
            </w:r>
            <w:r w:rsidR="005666E1">
              <w:rPr>
                <w:noProof/>
                <w:webHidden/>
              </w:rPr>
              <w:fldChar w:fldCharType="begin"/>
            </w:r>
            <w:r w:rsidR="005666E1">
              <w:rPr>
                <w:noProof/>
                <w:webHidden/>
              </w:rPr>
              <w:instrText xml:space="preserve"> PAGEREF _Toc219102241 \h </w:instrText>
            </w:r>
            <w:r w:rsidR="005666E1">
              <w:rPr>
                <w:noProof/>
                <w:webHidden/>
              </w:rPr>
            </w:r>
            <w:r w:rsidR="005666E1">
              <w:rPr>
                <w:noProof/>
                <w:webHidden/>
              </w:rPr>
              <w:fldChar w:fldCharType="separate"/>
            </w:r>
            <w:r w:rsidR="005666E1">
              <w:rPr>
                <w:noProof/>
                <w:webHidden/>
              </w:rPr>
              <w:t>3</w:t>
            </w:r>
            <w:r w:rsidR="005666E1">
              <w:rPr>
                <w:noProof/>
                <w:webHidden/>
              </w:rPr>
              <w:fldChar w:fldCharType="end"/>
            </w:r>
          </w:hyperlink>
        </w:p>
        <w:p w14:paraId="7112C64B" w14:textId="58131591" w:rsidR="005666E1" w:rsidRDefault="005666E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19102242" w:history="1">
            <w:r w:rsidRPr="00541D40">
              <w:rPr>
                <w:rStyle w:val="Hyperlink"/>
                <w:noProof/>
              </w:rPr>
              <w:t>-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541D40">
              <w:rPr>
                <w:rStyle w:val="Hyperlink"/>
                <w:noProof/>
              </w:rPr>
              <w:t>Korišćeni Programski jezici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91F7A" w14:textId="0C12EC9A" w:rsidR="005666E1" w:rsidRDefault="005666E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19102244" w:history="1">
            <w:r w:rsidRPr="00541D40">
              <w:rPr>
                <w:rStyle w:val="Hyperlink"/>
                <w:noProof/>
              </w:rPr>
              <w:t>-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541D40">
              <w:rPr>
                <w:rStyle w:val="Hyperlink"/>
                <w:noProof/>
              </w:rPr>
              <w:t>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97830" w14:textId="4E969E24" w:rsidR="005666E1" w:rsidRDefault="005666E1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19102245" w:history="1">
            <w:r w:rsidRPr="00541D40">
              <w:rPr>
                <w:rStyle w:val="Hyperlink"/>
                <w:rFonts w:ascii="Times New Roman" w:hAnsi="Times New Roman" w:cs="Times New Roman"/>
                <w:noProof/>
                <w:snapToGrid w:val="0"/>
                <w:w w:val="0"/>
                <w:bdr w:val="none" w:sz="0" w:space="0" w:color="000000"/>
                <w:shd w:val="clear" w:color="000000" w:fill="000000"/>
                <w:lang w:val="x-none" w:eastAsia="x-none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541D40">
              <w:rPr>
                <w:rStyle w:val="Hyperlink"/>
                <w:noProof/>
              </w:rPr>
              <w:t>2. Organizacija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4C6B8" w14:textId="71176415" w:rsidR="005666E1" w:rsidRDefault="005666E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19102246" w:history="1">
            <w:r w:rsidRPr="00541D40">
              <w:rPr>
                <w:rStyle w:val="Hyperlink"/>
                <w:noProof/>
              </w:rPr>
              <w:t>-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541D40">
              <w:rPr>
                <w:rStyle w:val="Hyperlink"/>
                <w:noProof/>
              </w:rPr>
              <w:t>Organizaciona šema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_Toc219102246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84F4A" w14:textId="7D729A66" w:rsidR="005666E1" w:rsidRDefault="005666E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19102247" w:history="1">
            <w:r w:rsidRPr="00541D40">
              <w:rPr>
                <w:rStyle w:val="Hyperlink"/>
                <w:noProof/>
              </w:rPr>
              <w:t>-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541D40">
              <w:rPr>
                <w:rStyle w:val="Hyperlink"/>
                <w:noProof/>
              </w:rPr>
              <w:t>Mapa sajta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6D0E6" w14:textId="27140DD5" w:rsidR="005666E1" w:rsidRDefault="005666E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19102248" w:history="1">
            <w:r w:rsidRPr="00541D40">
              <w:rPr>
                <w:rStyle w:val="Hyperlink"/>
                <w:noProof/>
              </w:rPr>
              <w:t>-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541D40">
              <w:rPr>
                <w:rStyle w:val="Hyperlink"/>
                <w:noProof/>
              </w:rPr>
              <w:t>Slike stranica i opisi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9140D" w14:textId="4CB7B57E" w:rsidR="005666E1" w:rsidRDefault="005666E1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19102249" w:history="1">
            <w:r w:rsidRPr="00541D40">
              <w:rPr>
                <w:rStyle w:val="Hyperlink"/>
                <w:rFonts w:ascii="Times New Roman" w:hAnsi="Times New Roman" w:cs="Times New Roman"/>
                <w:noProof/>
                <w:snapToGrid w:val="0"/>
                <w:w w:val="0"/>
                <w:bdr w:val="none" w:sz="0" w:space="0" w:color="000000"/>
                <w:shd w:val="clear" w:color="000000" w:fill="000000"/>
                <w:lang w:val="x-none" w:eastAsia="x-none" w:bidi="x-none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541D40">
              <w:rPr>
                <w:rStyle w:val="Hyperlink"/>
                <w:noProof/>
              </w:rPr>
              <w:t>Kodovi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2DA04" w14:textId="1428BAC0" w:rsidR="005666E1" w:rsidRDefault="005666E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19102250" w:history="1">
            <w:r w:rsidRPr="00541D40">
              <w:rPr>
                <w:rStyle w:val="Hyperlink"/>
                <w:noProof/>
              </w:rPr>
              <w:t>-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541D40">
              <w:rPr>
                <w:rStyle w:val="Hyperlink"/>
                <w:noProof/>
              </w:rPr>
              <w:t>Index strana (index.html)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29422" w14:textId="50877247" w:rsidR="005666E1" w:rsidRDefault="005666E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19102251" w:history="1">
            <w:r w:rsidRPr="00541D40">
              <w:rPr>
                <w:rStyle w:val="Hyperlink"/>
                <w:noProof/>
              </w:rPr>
              <w:t>-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541D40">
              <w:rPr>
                <w:rStyle w:val="Hyperlink"/>
                <w:noProof/>
              </w:rPr>
              <w:t>Autor strana (author.html)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9BD89" w14:textId="39FF9E05" w:rsidR="005666E1" w:rsidRDefault="005666E1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19102252" w:history="1">
            <w:r w:rsidRPr="00541D40">
              <w:rPr>
                <w:rStyle w:val="Hyperlink"/>
                <w:noProof/>
              </w:rPr>
              <w:t>-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Cs w:val="24"/>
                <w:lang w:val="en-US" w:eastAsia="en-US"/>
                <w14:ligatures w14:val="standardContextual"/>
              </w:rPr>
              <w:tab/>
            </w:r>
            <w:r w:rsidRPr="00541D40">
              <w:rPr>
                <w:rStyle w:val="Hyperlink"/>
                <w:noProof/>
              </w:rPr>
              <w:t>Javascript (main.js)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8FACC" w14:textId="16342C92" w:rsidR="005666E1" w:rsidRDefault="005666E1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lang w:val="en-US" w:eastAsia="en-US"/>
              <w14:ligatures w14:val="standardContextual"/>
            </w:rPr>
          </w:pPr>
          <w:hyperlink w:anchor="_Toc219102253" w:history="1">
            <w:r w:rsidRPr="00541D40">
              <w:rPr>
                <w:rStyle w:val="Hyperlink"/>
                <w:noProof/>
              </w:rPr>
              <w:t>CSS(style.css)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8AB86" w14:textId="4ABA4FA2" w:rsidR="00921953" w:rsidRDefault="00921953">
          <w:r>
            <w:rPr>
              <w:b/>
              <w:bCs/>
              <w:noProof/>
            </w:rPr>
            <w:fldChar w:fldCharType="end"/>
          </w:r>
        </w:p>
      </w:sdtContent>
    </w:sdt>
    <w:p w14:paraId="42890FEB" w14:textId="77777777" w:rsidR="00C55185" w:rsidRDefault="00C55185">
      <w:pPr>
        <w:pStyle w:val="Heading1"/>
        <w:numPr>
          <w:ilvl w:val="0"/>
          <w:numId w:val="0"/>
        </w:numPr>
        <w:spacing w:after="262"/>
        <w:ind w:left="-5"/>
      </w:pPr>
    </w:p>
    <w:p w14:paraId="1F3474DA" w14:textId="77777777" w:rsidR="00C55185" w:rsidRDefault="00C55185">
      <w:pPr>
        <w:pStyle w:val="Heading1"/>
        <w:numPr>
          <w:ilvl w:val="0"/>
          <w:numId w:val="0"/>
        </w:numPr>
        <w:spacing w:after="262"/>
        <w:ind w:left="-5"/>
      </w:pPr>
    </w:p>
    <w:p w14:paraId="3A7397CD" w14:textId="77777777" w:rsidR="00C55185" w:rsidRDefault="00C55185">
      <w:pPr>
        <w:pStyle w:val="Heading1"/>
        <w:numPr>
          <w:ilvl w:val="0"/>
          <w:numId w:val="0"/>
        </w:numPr>
        <w:spacing w:after="262"/>
        <w:ind w:left="-5"/>
      </w:pPr>
    </w:p>
    <w:p w14:paraId="7F936DAF" w14:textId="77777777" w:rsidR="00C55185" w:rsidRDefault="00C55185">
      <w:pPr>
        <w:pStyle w:val="Heading1"/>
        <w:numPr>
          <w:ilvl w:val="0"/>
          <w:numId w:val="0"/>
        </w:numPr>
        <w:spacing w:after="463" w:line="265" w:lineRule="auto"/>
        <w:rPr>
          <w:color w:val="000000"/>
          <w:sz w:val="30"/>
        </w:rPr>
      </w:pPr>
    </w:p>
    <w:p w14:paraId="55E3C716" w14:textId="77777777" w:rsidR="00C55185" w:rsidRDefault="00C55185">
      <w:pPr>
        <w:pStyle w:val="Heading1"/>
        <w:numPr>
          <w:ilvl w:val="0"/>
          <w:numId w:val="0"/>
        </w:numPr>
        <w:spacing w:after="463" w:line="265" w:lineRule="auto"/>
        <w:rPr>
          <w:color w:val="000000"/>
          <w:sz w:val="30"/>
        </w:rPr>
      </w:pPr>
    </w:p>
    <w:p w14:paraId="1E598238" w14:textId="77777777" w:rsidR="00A82760" w:rsidRDefault="00A82760">
      <w:pPr>
        <w:pStyle w:val="Heading1"/>
        <w:numPr>
          <w:ilvl w:val="0"/>
          <w:numId w:val="0"/>
        </w:numPr>
        <w:spacing w:after="463" w:line="265" w:lineRule="auto"/>
        <w:rPr>
          <w:color w:val="000000"/>
          <w:sz w:val="30"/>
        </w:rPr>
      </w:pPr>
    </w:p>
    <w:p w14:paraId="6AE54F0B" w14:textId="77777777" w:rsidR="00921953" w:rsidRPr="00921953" w:rsidRDefault="00921953" w:rsidP="00921953"/>
    <w:p w14:paraId="7A165BBE" w14:textId="77777777" w:rsidR="00053140" w:rsidRDefault="001D500F" w:rsidP="001D500F">
      <w:pPr>
        <w:pStyle w:val="Heading1"/>
      </w:pPr>
      <w:bookmarkStart w:id="0" w:name="_Toc219102241"/>
      <w:r>
        <w:lastRenderedPageBreak/>
        <w:t>Uvod</w:t>
      </w:r>
      <w:bookmarkEnd w:id="0"/>
    </w:p>
    <w:p w14:paraId="46CA86E0" w14:textId="77777777" w:rsidR="001D500F" w:rsidRPr="001D500F" w:rsidRDefault="001D500F" w:rsidP="001D500F">
      <w:pPr>
        <w:pStyle w:val="Heading2"/>
        <w:numPr>
          <w:ilvl w:val="0"/>
          <w:numId w:val="7"/>
        </w:numPr>
      </w:pPr>
      <w:bookmarkStart w:id="1" w:name="_Toc219102242"/>
      <w:r>
        <w:t>Korišćeni Programski jezici</w:t>
      </w:r>
      <w:bookmarkEnd w:id="1"/>
    </w:p>
    <w:p w14:paraId="41688009" w14:textId="77777777" w:rsidR="00035C31" w:rsidRPr="00035C31" w:rsidRDefault="00035C31" w:rsidP="001D500F">
      <w:pPr>
        <w:pStyle w:val="Heading2"/>
        <w:numPr>
          <w:ilvl w:val="0"/>
          <w:numId w:val="7"/>
        </w:numPr>
      </w:pPr>
      <w:bookmarkStart w:id="2" w:name="_Toc219102243"/>
      <w:r w:rsidRPr="00035C31">
        <w:rPr>
          <w:rFonts w:eastAsia="Calibri" w:cs="Calibri"/>
          <w:color w:val="000000"/>
          <w:sz w:val="24"/>
          <w:szCs w:val="22"/>
          <w:u w:val="none"/>
        </w:rPr>
        <w:t>Za izradu sajta korišćeni su sledeći programski jezici i tehnologije: HTML5 i CSS3 za strukturu i stil stranica, JavaScript za dinamičke funkcionalnosti i validaciju forme, biblioteka jQuery za jednostavnije upravljanje DOM elementima, kao i Font Awesome za ikonice. Sajt je razvijen u Visual Studio Code okruženju i testiran na modernim web pregledačima.</w:t>
      </w:r>
      <w:bookmarkEnd w:id="2"/>
    </w:p>
    <w:p w14:paraId="08BA07B0" w14:textId="2D200B91" w:rsidR="001D500F" w:rsidRDefault="001D500F" w:rsidP="001D500F">
      <w:pPr>
        <w:pStyle w:val="Heading2"/>
        <w:numPr>
          <w:ilvl w:val="0"/>
          <w:numId w:val="7"/>
        </w:numPr>
      </w:pPr>
      <w:bookmarkStart w:id="3" w:name="_Toc219102244"/>
      <w:r>
        <w:t>Funkcionalnosti</w:t>
      </w:r>
      <w:bookmarkEnd w:id="3"/>
    </w:p>
    <w:p w14:paraId="2644A65A" w14:textId="75566757" w:rsidR="00035C31" w:rsidRPr="00035C31" w:rsidRDefault="00035C31" w:rsidP="00035C31">
      <w:pPr>
        <w:pStyle w:val="ListParagraph"/>
        <w:numPr>
          <w:ilvl w:val="0"/>
          <w:numId w:val="11"/>
        </w:numPr>
      </w:pPr>
      <w:r>
        <w:t>Header podaci</w:t>
      </w:r>
    </w:p>
    <w:p w14:paraId="76F52A09" w14:textId="77777777" w:rsidR="00035C31" w:rsidRPr="00035C31" w:rsidRDefault="00035C31" w:rsidP="00035C3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bookmarkStart w:id="4" w:name="_Toc218984583"/>
      <w:r w:rsidRPr="00035C3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65A98C6" w14:textId="77777777" w:rsidR="00035C31" w:rsidRPr="00035C31" w:rsidRDefault="00035C31" w:rsidP="00035C3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035C3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Header podaci</w:t>
      </w:r>
    </w:p>
    <w:p w14:paraId="4CA3C75C" w14:textId="77777777" w:rsidR="00035C31" w:rsidRPr="00035C31" w:rsidRDefault="00035C31" w:rsidP="00035C3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header: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223EFAF" w14:textId="77777777" w:rsidR="00035C31" w:rsidRPr="00035C31" w:rsidRDefault="00035C31" w:rsidP="00035C3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logoText: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"Mobil&lt;span&gt;Shop&lt;/span&gt;"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7AEEF8D" w14:textId="77777777" w:rsidR="00035C31" w:rsidRPr="00035C31" w:rsidRDefault="00035C31" w:rsidP="00035C3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logoIcon: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035C3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📱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D28F268" w14:textId="77777777" w:rsidR="00035C31" w:rsidRPr="00035C31" w:rsidRDefault="00035C31" w:rsidP="00035C3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phone: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"+381 11 123 4567"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6E82EC2" w14:textId="77777777" w:rsidR="00035C31" w:rsidRPr="00035C31" w:rsidRDefault="00035C31" w:rsidP="00035C3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email: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"info@mobilshop.rs"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456C468" w14:textId="77777777" w:rsidR="00035C31" w:rsidRPr="00035C31" w:rsidRDefault="00035C31" w:rsidP="00035C3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workHours: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"Pon-Sub: 09-20h"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D16EC6F" w14:textId="3321A4D7" w:rsidR="00035C31" w:rsidRPr="00035C31" w:rsidRDefault="00035C31" w:rsidP="00035C3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},</w:t>
      </w:r>
    </w:p>
    <w:p w14:paraId="0D3D7AB6" w14:textId="77777777" w:rsidR="00035C31" w:rsidRDefault="00035C31" w:rsidP="00035C31">
      <w:pPr>
        <w:pStyle w:val="NormalWeb"/>
        <w:numPr>
          <w:ilvl w:val="0"/>
          <w:numId w:val="7"/>
        </w:numPr>
      </w:pPr>
      <w:r>
        <w:t xml:space="preserve">Ovaj objekat sadrži </w:t>
      </w:r>
      <w:r>
        <w:rPr>
          <w:rStyle w:val="Strong"/>
        </w:rPr>
        <w:t>sve informacije za prikaz u headeru sajta</w:t>
      </w:r>
      <w:r>
        <w:t>.</w:t>
      </w:r>
    </w:p>
    <w:p w14:paraId="0A994620" w14:textId="77777777" w:rsidR="00035C31" w:rsidRDefault="00035C31" w:rsidP="00035C31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t>logoText</w:t>
      </w:r>
      <w:r>
        <w:t xml:space="preserve"> – tekstualni logo sajta, HTML span tag je korišćen da deo teksta može imati drugačiji stil (npr. druga boja).</w:t>
      </w:r>
    </w:p>
    <w:p w14:paraId="35240155" w14:textId="77777777" w:rsidR="00035C31" w:rsidRDefault="00035C31" w:rsidP="00035C31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t>logoIcon</w:t>
      </w:r>
      <w:r>
        <w:t xml:space="preserve"> – emoji ili ikonica koja ide uz logo.</w:t>
      </w:r>
    </w:p>
    <w:p w14:paraId="4153ED33" w14:textId="77777777" w:rsidR="00035C31" w:rsidRDefault="00035C31" w:rsidP="00035C31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t>phone</w:t>
      </w:r>
      <w:r>
        <w:t xml:space="preserve"> i </w:t>
      </w:r>
      <w:r>
        <w:rPr>
          <w:rStyle w:val="HTMLCode"/>
          <w:rFonts w:eastAsiaTheme="majorEastAsia"/>
        </w:rPr>
        <w:t>email</w:t>
      </w:r>
      <w:r>
        <w:t xml:space="preserve"> – kontakt informacije koje se prikazuju u headeru.</w:t>
      </w:r>
    </w:p>
    <w:p w14:paraId="4BBF96C4" w14:textId="77777777" w:rsidR="00035C31" w:rsidRDefault="00035C31" w:rsidP="00035C31">
      <w:pPr>
        <w:pStyle w:val="NormalWeb"/>
        <w:numPr>
          <w:ilvl w:val="0"/>
          <w:numId w:val="7"/>
        </w:numPr>
      </w:pPr>
      <w:r>
        <w:rPr>
          <w:rStyle w:val="HTMLCode"/>
          <w:rFonts w:eastAsiaTheme="majorEastAsia"/>
        </w:rPr>
        <w:t>workHours</w:t>
      </w:r>
      <w:r>
        <w:t xml:space="preserve"> – radno vreme koje se takođe dinamički prikazuje.</w:t>
      </w:r>
    </w:p>
    <w:p w14:paraId="1007C3DC" w14:textId="77777777" w:rsidR="00035C31" w:rsidRDefault="00035C31" w:rsidP="00035C31">
      <w:pPr>
        <w:pStyle w:val="NormalWeb"/>
      </w:pPr>
      <w:r>
        <w:t>Ovim pristupom, sve informacije za header su centralizovane, i lako se menjaju bez potrebe da se menja HTML.</w:t>
      </w:r>
    </w:p>
    <w:p w14:paraId="11412455" w14:textId="428872A1" w:rsidR="00035C31" w:rsidRDefault="00035C31" w:rsidP="00035C31">
      <w:pPr>
        <w:pStyle w:val="NormalWeb"/>
        <w:numPr>
          <w:ilvl w:val="0"/>
          <w:numId w:val="11"/>
        </w:numPr>
      </w:pPr>
      <w:r>
        <w:t>Navigacija</w:t>
      </w:r>
    </w:p>
    <w:p w14:paraId="02D4C265" w14:textId="77777777" w:rsidR="00035C31" w:rsidRPr="00035C31" w:rsidRDefault="00035C31" w:rsidP="00035C3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Navigacija</w:t>
      </w:r>
    </w:p>
    <w:p w14:paraId="373244C7" w14:textId="77777777" w:rsidR="00035C31" w:rsidRPr="00035C31" w:rsidRDefault="00035C31" w:rsidP="00035C3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navigation: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[</w:t>
      </w:r>
    </w:p>
    <w:p w14:paraId="1E8566F5" w14:textId="77777777" w:rsidR="00035C31" w:rsidRPr="00035C31" w:rsidRDefault="00035C31" w:rsidP="00035C3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{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"Početna"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"#hero"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active: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true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7ECB7541" w14:textId="77777777" w:rsidR="00035C31" w:rsidRPr="00035C31" w:rsidRDefault="00035C31" w:rsidP="00035C3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{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"Telefoni"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"#featured-section"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5E5E3DEA" w14:textId="77777777" w:rsidR="00035C31" w:rsidRPr="00035C31" w:rsidRDefault="00035C31" w:rsidP="00035C3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{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"Brendovi"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"#brands-section"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607A2B39" w14:textId="77777777" w:rsidR="00035C31" w:rsidRPr="00035C31" w:rsidRDefault="00035C31" w:rsidP="00035C3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{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"Kontakt"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"#contact-section"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49D91527" w14:textId="77777777" w:rsidR="00035C31" w:rsidRPr="00035C31" w:rsidRDefault="00035C31" w:rsidP="00035C3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{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"O nama"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"#why-us-section"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280D6524" w14:textId="77777777" w:rsidR="00035C31" w:rsidRPr="00035C31" w:rsidRDefault="00035C31" w:rsidP="00035C3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{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"Autor"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"autor.html"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24EDE61B" w14:textId="77777777" w:rsidR="00035C31" w:rsidRPr="00035C31" w:rsidRDefault="00035C31" w:rsidP="00035C3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],</w:t>
      </w:r>
    </w:p>
    <w:p w14:paraId="56505252" w14:textId="77777777" w:rsidR="00035C31" w:rsidRDefault="00035C31" w:rsidP="00035C31">
      <w:pPr>
        <w:pStyle w:val="NormalWeb"/>
        <w:numPr>
          <w:ilvl w:val="0"/>
          <w:numId w:val="9"/>
        </w:numPr>
      </w:pPr>
      <w:r>
        <w:lastRenderedPageBreak/>
        <w:t xml:space="preserve">Ovaj niz objekata sadrži </w:t>
      </w:r>
      <w:r>
        <w:rPr>
          <w:rStyle w:val="Strong"/>
        </w:rPr>
        <w:t>linkove za navigacioni meni</w:t>
      </w:r>
      <w:r>
        <w:t>.</w:t>
      </w:r>
    </w:p>
    <w:p w14:paraId="6272F87E" w14:textId="77777777" w:rsidR="00035C31" w:rsidRDefault="00035C31" w:rsidP="00035C31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name</w:t>
      </w:r>
      <w:r>
        <w:t xml:space="preserve"> – tekst koji se prikazuje na meniju.</w:t>
      </w:r>
    </w:p>
    <w:p w14:paraId="6FB3D868" w14:textId="77777777" w:rsidR="00035C31" w:rsidRDefault="00035C31" w:rsidP="00035C31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href</w:t>
      </w:r>
      <w:r>
        <w:t xml:space="preserve"> – destinacija linka, može biti </w:t>
      </w:r>
      <w:r>
        <w:rPr>
          <w:rStyle w:val="Strong"/>
        </w:rPr>
        <w:t>id sekcije</w:t>
      </w:r>
      <w:r>
        <w:t xml:space="preserve"> na istoj stranici (</w:t>
      </w:r>
      <w:r>
        <w:rPr>
          <w:rStyle w:val="HTMLCode"/>
          <w:rFonts w:eastAsiaTheme="majorEastAsia"/>
        </w:rPr>
        <w:t>#hero</w:t>
      </w:r>
      <w:r>
        <w:t>) ili link ka drugoj stranici (</w:t>
      </w:r>
      <w:r>
        <w:rPr>
          <w:rStyle w:val="HTMLCode"/>
          <w:rFonts w:eastAsiaTheme="majorEastAsia"/>
        </w:rPr>
        <w:t>autor.html</w:t>
      </w:r>
      <w:r>
        <w:t>).</w:t>
      </w:r>
    </w:p>
    <w:p w14:paraId="6181F76E" w14:textId="77777777" w:rsidR="00035C31" w:rsidRDefault="00035C31" w:rsidP="00035C31">
      <w:pPr>
        <w:pStyle w:val="NormalWeb"/>
        <w:numPr>
          <w:ilvl w:val="0"/>
          <w:numId w:val="9"/>
        </w:numPr>
      </w:pPr>
      <w:r>
        <w:rPr>
          <w:rStyle w:val="HTMLCode"/>
          <w:rFonts w:eastAsiaTheme="majorEastAsia"/>
        </w:rPr>
        <w:t>active</w:t>
      </w:r>
      <w:r>
        <w:t xml:space="preserve"> – označava koja je stavka aktivna po defaultu (npr. Početna).</w:t>
      </w:r>
    </w:p>
    <w:p w14:paraId="51FE154B" w14:textId="77777777" w:rsidR="00035C31" w:rsidRDefault="00035C31" w:rsidP="00035C31">
      <w:pPr>
        <w:pStyle w:val="NormalWeb"/>
      </w:pPr>
      <w:r>
        <w:t xml:space="preserve">Kod se koristi za </w:t>
      </w:r>
      <w:r>
        <w:rPr>
          <w:rStyle w:val="Strong"/>
        </w:rPr>
        <w:t>dinamičko generisanje menija</w:t>
      </w:r>
      <w:r>
        <w:t>, tako da dodavanje novih stranica ili sekcija ne zahteva ručno menjanje HTML-a.</w:t>
      </w:r>
    </w:p>
    <w:p w14:paraId="7DDB4612" w14:textId="28BAC0CC" w:rsidR="00035C31" w:rsidRDefault="00035C31" w:rsidP="00035C31">
      <w:pPr>
        <w:pStyle w:val="NormalWeb"/>
        <w:numPr>
          <w:ilvl w:val="0"/>
          <w:numId w:val="11"/>
        </w:numPr>
      </w:pPr>
      <w:r>
        <w:t>Hero sekcija</w:t>
      </w:r>
    </w:p>
    <w:p w14:paraId="3B214C69" w14:textId="77777777" w:rsidR="00035C31" w:rsidRPr="00035C31" w:rsidRDefault="00035C31" w:rsidP="00035C3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Hero sekcija</w:t>
      </w:r>
    </w:p>
    <w:p w14:paraId="077D2493" w14:textId="77777777" w:rsidR="00035C31" w:rsidRPr="00035C31" w:rsidRDefault="00035C31" w:rsidP="00035C3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hero: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6F0D95E" w14:textId="77777777" w:rsidR="00035C31" w:rsidRPr="00035C31" w:rsidRDefault="00035C31" w:rsidP="00035C3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"Pronađite Vaš &lt;span&gt;Savršeni&lt;/span&gt; Telefon"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0CFCD4E" w14:textId="77777777" w:rsidR="00035C31" w:rsidRPr="00035C31" w:rsidRDefault="00035C31" w:rsidP="00035C3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subtitle: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"Najnoviji modeli vodećih proizvođača po najboljim cenama. Besplatna dostava i 2 godine garancije."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F040139" w14:textId="77777777" w:rsidR="00035C31" w:rsidRPr="00035C31" w:rsidRDefault="00035C31" w:rsidP="00035C3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"NOVO 2024"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7AFEA61" w14:textId="77777777" w:rsidR="00035C31" w:rsidRPr="00035C31" w:rsidRDefault="00035C31" w:rsidP="00035C3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buttons: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[</w:t>
      </w:r>
    </w:p>
    <w:p w14:paraId="12BF830D" w14:textId="77777777" w:rsidR="00035C31" w:rsidRPr="00035C31" w:rsidRDefault="00035C31" w:rsidP="00035C3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{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"Pogledaj ponudu"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"btn-primary"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"#featured-section"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58134E35" w14:textId="77777777" w:rsidR="00035C31" w:rsidRPr="00035C31" w:rsidRDefault="00035C31" w:rsidP="00035C3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{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"Kontaktiraj nas"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"btn-secondary"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035C3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035C3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"#contact-section"</w:t>
      </w: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77AC21D7" w14:textId="77777777" w:rsidR="00035C31" w:rsidRPr="00035C31" w:rsidRDefault="00035C31" w:rsidP="00035C3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],</w:t>
      </w:r>
    </w:p>
    <w:p w14:paraId="219B2619" w14:textId="77777777" w:rsidR="00035C31" w:rsidRPr="00035C31" w:rsidRDefault="00035C31" w:rsidP="00035C3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035C3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},</w:t>
      </w:r>
    </w:p>
    <w:p w14:paraId="7F1D6541" w14:textId="77777777" w:rsidR="00035C31" w:rsidRDefault="00035C31" w:rsidP="00035C31">
      <w:pPr>
        <w:pStyle w:val="NormalWeb"/>
        <w:numPr>
          <w:ilvl w:val="0"/>
          <w:numId w:val="10"/>
        </w:numPr>
      </w:pPr>
      <w:r>
        <w:t xml:space="preserve">Objekat </w:t>
      </w:r>
      <w:r>
        <w:rPr>
          <w:rStyle w:val="HTMLCode"/>
        </w:rPr>
        <w:t>hero</w:t>
      </w:r>
      <w:r>
        <w:t xml:space="preserve"> sadrži </w:t>
      </w:r>
      <w:r>
        <w:rPr>
          <w:rStyle w:val="Strong"/>
          <w:rFonts w:eastAsiaTheme="majorEastAsia"/>
        </w:rPr>
        <w:t>sve podatke koji se prikazuju u hero sekciji sajta</w:t>
      </w:r>
      <w:r>
        <w:t xml:space="preserve"> (gornji deo sajta, prvi vizuelni utisak).</w:t>
      </w:r>
    </w:p>
    <w:p w14:paraId="25C26959" w14:textId="77777777" w:rsidR="00035C31" w:rsidRDefault="00035C31" w:rsidP="00035C31">
      <w:pPr>
        <w:pStyle w:val="NormalWeb"/>
        <w:numPr>
          <w:ilvl w:val="0"/>
          <w:numId w:val="10"/>
        </w:numPr>
      </w:pPr>
      <w:r>
        <w:rPr>
          <w:rStyle w:val="HTMLCode"/>
        </w:rPr>
        <w:t>title</w:t>
      </w:r>
      <w:r>
        <w:t xml:space="preserve"> – glavni naslov sa opcionalnim HTML </w:t>
      </w:r>
      <w:r>
        <w:rPr>
          <w:rStyle w:val="HTMLCode"/>
        </w:rPr>
        <w:t>&lt;span&gt;</w:t>
      </w:r>
      <w:r>
        <w:t xml:space="preserve"> tagom za naglašavanje dela teksta.</w:t>
      </w:r>
    </w:p>
    <w:p w14:paraId="2E504331" w14:textId="77777777" w:rsidR="00035C31" w:rsidRDefault="00035C31" w:rsidP="00035C31">
      <w:pPr>
        <w:pStyle w:val="NormalWeb"/>
        <w:numPr>
          <w:ilvl w:val="0"/>
          <w:numId w:val="10"/>
        </w:numPr>
      </w:pPr>
      <w:r>
        <w:rPr>
          <w:rStyle w:val="HTMLCode"/>
        </w:rPr>
        <w:t>subtitle</w:t>
      </w:r>
      <w:r>
        <w:t xml:space="preserve"> – kratak opis/poruka koja se prikazuje ispod naslova.</w:t>
      </w:r>
    </w:p>
    <w:p w14:paraId="582E69B1" w14:textId="77777777" w:rsidR="00035C31" w:rsidRDefault="00035C31" w:rsidP="00035C31">
      <w:pPr>
        <w:pStyle w:val="NormalWeb"/>
        <w:numPr>
          <w:ilvl w:val="0"/>
          <w:numId w:val="10"/>
        </w:numPr>
      </w:pPr>
      <w:r>
        <w:rPr>
          <w:rStyle w:val="HTMLCode"/>
        </w:rPr>
        <w:t>badge</w:t>
      </w:r>
      <w:r>
        <w:t xml:space="preserve"> – oznaka ili etiketa (npr. NOVO, POPUST).</w:t>
      </w:r>
    </w:p>
    <w:p w14:paraId="0799A2AA" w14:textId="77777777" w:rsidR="00035C31" w:rsidRDefault="00035C31" w:rsidP="00035C31">
      <w:pPr>
        <w:pStyle w:val="NormalWeb"/>
        <w:numPr>
          <w:ilvl w:val="0"/>
          <w:numId w:val="10"/>
        </w:numPr>
      </w:pPr>
      <w:r>
        <w:rPr>
          <w:rStyle w:val="HTMLCode"/>
        </w:rPr>
        <w:t>buttons</w:t>
      </w:r>
      <w:r>
        <w:t xml:space="preserve"> – niz dugmadi koja se prikazuju u hero sekciji. Svako dugme ima:</w:t>
      </w:r>
    </w:p>
    <w:p w14:paraId="2C0214CC" w14:textId="77777777" w:rsidR="00035C31" w:rsidRDefault="00035C31" w:rsidP="00035C31">
      <w:pPr>
        <w:pStyle w:val="NormalWeb"/>
        <w:numPr>
          <w:ilvl w:val="1"/>
          <w:numId w:val="10"/>
        </w:numPr>
      </w:pPr>
      <w:r>
        <w:rPr>
          <w:rStyle w:val="HTMLCode"/>
        </w:rPr>
        <w:t>text</w:t>
      </w:r>
      <w:r>
        <w:t xml:space="preserve"> – tekst dugmeta,</w:t>
      </w:r>
    </w:p>
    <w:p w14:paraId="66E4A30F" w14:textId="77777777" w:rsidR="00035C31" w:rsidRDefault="00035C31" w:rsidP="00035C31">
      <w:pPr>
        <w:pStyle w:val="NormalWeb"/>
        <w:numPr>
          <w:ilvl w:val="1"/>
          <w:numId w:val="10"/>
        </w:numPr>
      </w:pPr>
      <w:r>
        <w:rPr>
          <w:rStyle w:val="HTMLCode"/>
        </w:rPr>
        <w:t>class</w:t>
      </w:r>
      <w:r>
        <w:t xml:space="preserve"> – CSS klasa za stil dugmeta (</w:t>
      </w:r>
      <w:r>
        <w:rPr>
          <w:rStyle w:val="HTMLCode"/>
        </w:rPr>
        <w:t>btn-primary</w:t>
      </w:r>
      <w:r>
        <w:t xml:space="preserve">, </w:t>
      </w:r>
      <w:r>
        <w:rPr>
          <w:rStyle w:val="HTMLCode"/>
        </w:rPr>
        <w:t>btn-secondary</w:t>
      </w:r>
      <w:r>
        <w:t>),</w:t>
      </w:r>
    </w:p>
    <w:p w14:paraId="6C506531" w14:textId="77777777" w:rsidR="00035C31" w:rsidRDefault="00035C31" w:rsidP="00035C31">
      <w:pPr>
        <w:pStyle w:val="NormalWeb"/>
        <w:numPr>
          <w:ilvl w:val="1"/>
          <w:numId w:val="10"/>
        </w:numPr>
      </w:pPr>
      <w:r>
        <w:rPr>
          <w:rStyle w:val="HTMLCode"/>
        </w:rPr>
        <w:t>href</w:t>
      </w:r>
      <w:r>
        <w:t xml:space="preserve"> – destinacija klika (sekcija na istoj stranici).</w:t>
      </w:r>
    </w:p>
    <w:p w14:paraId="6346F479" w14:textId="77777777" w:rsidR="00035C31" w:rsidRDefault="00035C31" w:rsidP="00035C31">
      <w:pPr>
        <w:pStyle w:val="NormalWeb"/>
      </w:pPr>
      <w:r>
        <w:t xml:space="preserve">Ovako definisana hero sekcija omogućava </w:t>
      </w:r>
      <w:r>
        <w:rPr>
          <w:rStyle w:val="Strong"/>
          <w:rFonts w:eastAsiaTheme="majorEastAsia"/>
        </w:rPr>
        <w:t>brze promene naslova, podnaslova ili dugmadi</w:t>
      </w:r>
      <w:r>
        <w:t xml:space="preserve"> bez diranja HTML-a.</w:t>
      </w:r>
    </w:p>
    <w:p w14:paraId="7E4165FE" w14:textId="56654069" w:rsidR="00631FCF" w:rsidRDefault="00631FCF" w:rsidP="00631FCF">
      <w:pPr>
        <w:pStyle w:val="NormalWeb"/>
        <w:numPr>
          <w:ilvl w:val="0"/>
          <w:numId w:val="11"/>
        </w:numPr>
      </w:pPr>
      <w:r>
        <w:t>Prikaz proizvoda</w:t>
      </w:r>
    </w:p>
    <w:p w14:paraId="77DF0CEC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Proizvodi</w:t>
      </w:r>
    </w:p>
    <w:p w14:paraId="42FF9F1D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[</w:t>
      </w:r>
    </w:p>
    <w:p w14:paraId="6387EC3B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{</w:t>
      </w:r>
    </w:p>
    <w:p w14:paraId="707E8552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0CD9E97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"Apple"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B49CDD0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"iPhone 15 Pro Max"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9697EED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specs: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"256GB | Titanijum | A17 Pro"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F37262F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price: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189990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1C0BBFB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209990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9F85D08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"sale"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815D55F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image: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"assets/img/iphone-15-pro-max.png"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8A772B4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fullSpecs: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2AE85163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Ekran: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'6.7" Super Retina XDR'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D870F51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Procesor: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"A17 Pro"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16373CA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RAM: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"8GB"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F5DCC4C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Memorija: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"256GB"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C735720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Kamera: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"48MP + 12MP + 12MP"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FE24675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Baterija: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"4422mAh"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6B5DC8F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},</w:t>
      </w:r>
    </w:p>
    <w:p w14:paraId="79DB1C8F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},</w:t>
      </w:r>
    </w:p>
    <w:p w14:paraId="65E38625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{</w:t>
      </w:r>
    </w:p>
    <w:p w14:paraId="649E1E5E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0FFEFB1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"Samsung"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59B103A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"Galaxy S24 Ultra"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8CA3A03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specs: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"512GB | Titanijum | SD 8 Gen 3"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1208718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price: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174990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7EB5CE3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B576101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"new"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2316849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image: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"assets/img/s24-ultra.jpg"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C7A9B5A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fullSpecs: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26A69594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Ekran: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'6.8" Dynamic AMOLED 2X'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FC505FC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Procesor: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"Snapdragon 8 Gen 3"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4838FBB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RAM: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"12GB"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62DC416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Memorija: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"512GB"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4C860F4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Kamera: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"200MP + 50MP + 12MP + 10MP"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63C25C5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Baterija: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"5000mAh"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C81A1BA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},</w:t>
      </w:r>
    </w:p>
    <w:p w14:paraId="34262806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},</w:t>
      </w:r>
    </w:p>
    <w:p w14:paraId="36DA44A6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{</w:t>
      </w:r>
    </w:p>
    <w:p w14:paraId="6E885F4E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0BD2CB9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"Xiaomi"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4697292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"14 Ultra"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C5D422E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specs: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"512GB | Crna | SD 8 Gen 3"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0C09661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price: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149990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75605DE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169990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A2BEE97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"popular"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26CE1A2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image: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"assets/img/xiaomi-14-ultra.png"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618E854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fullSpecs: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495CEB0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Ekran: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'6.73" LTPO AMOLED'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226E631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Procesor: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"Snapdragon 8 Gen 3"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959BEBE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RAM: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"16GB"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2F749CD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Memorija: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"512GB"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3D721F4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Kamera: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"50MP + 50MP + 50MP"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F3E5760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Baterija: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"5000mAh"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5AAA729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},</w:t>
      </w:r>
    </w:p>
    <w:p w14:paraId="5EDBACF4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},</w:t>
      </w:r>
    </w:p>
    <w:p w14:paraId="2C86FD69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{</w:t>
      </w:r>
    </w:p>
    <w:p w14:paraId="51B466C8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0D7E4FF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"OnePlus"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578B20D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"12"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2536507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specs: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"256GB | Zelena | SD 8 Gen 3"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457A240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price: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99990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0F82986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B5DBCF7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"new"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6272DEA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image: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"assets/img/oneplus-12-green.png"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8195BAE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fullSpecs: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FDEC461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Ekran: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'6.82" LTPO AMOLED'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020907C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Procesor: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"Snapdragon 8 Gen 3"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C53B751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RAM: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"12GB"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2AC8932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Memorija: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"256GB"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0183D3A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Kamera: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"50MP + 48MP + 64MP"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CF1896E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Baterija: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"5400mAh"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931ECA5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},</w:t>
      </w:r>
    </w:p>
    <w:p w14:paraId="7B504BCE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},</w:t>
      </w:r>
    </w:p>
    <w:p w14:paraId="5279242E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{</w:t>
      </w:r>
    </w:p>
    <w:p w14:paraId="0C6DECC7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0214FA1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"Google"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8F8BC50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"Pixel 8 Pro"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95D2767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specs: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"256GB | Obsidian | Tensor G3"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5BD41D4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price: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119990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89350AF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134990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68B2E48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"sale"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47B386D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image: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"assets/img/google-pixel-8-pro.png"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630973F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fullSpecs: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1272A12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Ekran: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'6.7" LTPO OLED'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685DABD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Procesor: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"Google Tensor G3"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8257B92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RAM: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"12GB"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10273FF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Memorija: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"256GB"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628BCF4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Kamera: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"50MP + 48MP + 48MP"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3E5A2C7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Baterija: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"5050mAh"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BA2605F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},</w:t>
      </w:r>
    </w:p>
    <w:p w14:paraId="3F57D934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},</w:t>
      </w:r>
    </w:p>
    <w:p w14:paraId="28347EAD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{</w:t>
      </w:r>
    </w:p>
    <w:p w14:paraId="00EC8413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6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C937C7C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"Samsung"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11B61A4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"Galaxy Z Fold 5"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27D7F38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specs: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"512GB | Crna | Preklopni"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386771A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price: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219990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893E3E1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C9A1ADC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"popular"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F0547E1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image: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"assets/img/Samsung-Galaxy-Z-Fold-5.webp"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8A37A67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fullSpecs: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29B780B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Ekran: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'7.6" + 6.2" Dynamic AMOLED'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159016F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Procesor: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"Snapdragon 8 Gen 2"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E98C515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RAM: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"12GB"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5CDAB97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Memorija: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"512GB"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E3CAE86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Kamera: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"50MP + 12MP + 10MP"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9002F76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Baterija: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"4400mAh"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729812F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},</w:t>
      </w:r>
    </w:p>
    <w:p w14:paraId="5E4DAE35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},</w:t>
      </w:r>
    </w:p>
    <w:p w14:paraId="652101B1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],</w:t>
      </w:r>
    </w:p>
    <w:p w14:paraId="6B514D5A" w14:textId="20B700A7" w:rsidR="00631FCF" w:rsidRDefault="00631FCF" w:rsidP="00631FCF">
      <w:pPr>
        <w:pStyle w:val="NormalWeb"/>
        <w:numPr>
          <w:ilvl w:val="0"/>
          <w:numId w:val="7"/>
        </w:numPr>
      </w:pPr>
      <w:r>
        <w:t xml:space="preserve">Lista proizvoda se čita iz </w:t>
      </w:r>
      <w:r>
        <w:rPr>
          <w:rStyle w:val="HTMLCode"/>
        </w:rPr>
        <w:t>siteData.products</w:t>
      </w:r>
      <w:r>
        <w:t>.</w:t>
      </w:r>
    </w:p>
    <w:p w14:paraId="29115322" w14:textId="4AAF7F19" w:rsidR="00631FCF" w:rsidRDefault="00631FCF" w:rsidP="00631FCF">
      <w:pPr>
        <w:pStyle w:val="NormalWeb"/>
        <w:numPr>
          <w:ilvl w:val="0"/>
          <w:numId w:val="7"/>
        </w:numPr>
      </w:pPr>
      <w:r>
        <w:t>Za svaki proizvod se dinamički kreira kartica sa nazivom, slikom, cenom i dugmadima.</w:t>
      </w:r>
    </w:p>
    <w:p w14:paraId="13C52D77" w14:textId="6641226F" w:rsidR="00631FCF" w:rsidRDefault="00631FCF" w:rsidP="00631FCF">
      <w:pPr>
        <w:pStyle w:val="NormalWeb"/>
        <w:numPr>
          <w:ilvl w:val="0"/>
          <w:numId w:val="11"/>
        </w:numPr>
      </w:pPr>
      <w:r>
        <w:t>Dodavanje u korpu(toast notifikacija)</w:t>
      </w:r>
    </w:p>
    <w:p w14:paraId="5F2810BC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===== FUNKCIJA ZA PRIKAZ TOAST PORUKE =====</w:t>
      </w:r>
    </w:p>
    <w:p w14:paraId="1F16E26D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showToast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message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duration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3000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4BF9392D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"toast"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33135B6D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8A7238B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Ako toast ne postoji, kreiraj ga i ubaci u body</w:t>
      </w:r>
    </w:p>
    <w:p w14:paraId="0F0B2ECA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!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3B0EC410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createElement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"div"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40847AFF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"toast"</w:t>
      </w:r>
    </w:p>
    <w:p w14:paraId="356F52AB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"hidden"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631FCF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Početno sakriven</w:t>
      </w:r>
    </w:p>
    <w:p w14:paraId="0AC32F49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body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appendChild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7CF9A9BB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10F15D34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6914785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message</w:t>
      </w:r>
    </w:p>
    <w:p w14:paraId="5E71728F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remove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"hidden"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4144CF76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"show"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07D7B0D8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8A8132D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Automatski sakrij nakon duration milisekundi</w:t>
      </w:r>
    </w:p>
    <w:p w14:paraId="62F494D7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setTimeout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(()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BFEE0BC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remove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"show"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5C0063F6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"hidden"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1607C224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},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duration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42AF9686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325F14BF" w14:textId="4945620B" w:rsidR="00631FCF" w:rsidRDefault="00631FCF" w:rsidP="00631FCF">
      <w:pPr>
        <w:pStyle w:val="NormalWeb"/>
        <w:numPr>
          <w:ilvl w:val="0"/>
          <w:numId w:val="7"/>
        </w:numPr>
      </w:pPr>
      <w:r>
        <w:lastRenderedPageBreak/>
        <w:t>Dugme „Dodaj u korpu“ prikazuje toast notifikaciju sa imenom proizvoda (</w:t>
      </w:r>
      <w:r>
        <w:rPr>
          <w:rStyle w:val="HTMLCode"/>
        </w:rPr>
        <w:t>showToast</w:t>
      </w:r>
      <w:r>
        <w:t>).</w:t>
      </w:r>
    </w:p>
    <w:p w14:paraId="04AB9EF5" w14:textId="0271DBB7" w:rsidR="00631FCF" w:rsidRDefault="00631FCF" w:rsidP="00631FCF">
      <w:pPr>
        <w:pStyle w:val="NormalWeb"/>
        <w:numPr>
          <w:ilvl w:val="0"/>
          <w:numId w:val="7"/>
        </w:numPr>
      </w:pPr>
      <w:r>
        <w:t xml:space="preserve">Toast se animira sa </w:t>
      </w:r>
      <w:r>
        <w:rPr>
          <w:rStyle w:val="HTMLCode"/>
        </w:rPr>
        <w:t>show</w:t>
      </w:r>
      <w:r>
        <w:t xml:space="preserve"> i </w:t>
      </w:r>
      <w:r>
        <w:rPr>
          <w:rStyle w:val="HTMLCode"/>
        </w:rPr>
        <w:t>hidden</w:t>
      </w:r>
      <w:r>
        <w:t xml:space="preserve"> klasama, a zatim automatski nestaje posle 3 sekunde.</w:t>
      </w:r>
    </w:p>
    <w:p w14:paraId="58194682" w14:textId="1D8B09C3" w:rsidR="00631FCF" w:rsidRDefault="00631FCF" w:rsidP="00631FCF">
      <w:pPr>
        <w:pStyle w:val="NormalWeb"/>
        <w:numPr>
          <w:ilvl w:val="0"/>
          <w:numId w:val="11"/>
        </w:numPr>
      </w:pPr>
      <w:r w:rsidRPr="00631FCF">
        <w:rPr>
          <w:lang w:val="en-GB"/>
        </w:rPr>
        <w:t>Render funkcije za sve sekcije sajta</w:t>
      </w:r>
    </w:p>
    <w:p w14:paraId="6DE1EBF3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Kreiranje headera</w:t>
      </w:r>
    </w:p>
    <w:p w14:paraId="0F25BA0C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renderHeader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355F2013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header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"header"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1D5E37D8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header</w:t>
      </w:r>
    </w:p>
    <w:p w14:paraId="42912320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4FD4B4E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header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innerHTML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</w:t>
      </w:r>
    </w:p>
    <w:p w14:paraId="143ED085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&lt;div class="container"&gt;</w:t>
      </w:r>
    </w:p>
    <w:p w14:paraId="48D24858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&lt;div class="header-content"&gt;</w:t>
      </w:r>
    </w:p>
    <w:p w14:paraId="462E437E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class="logo"&gt;</w:t>
      </w:r>
    </w:p>
    <w:p w14:paraId="77E00559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class="logo-icon"&gt;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logoIcon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&lt;/div&gt;</w:t>
      </w:r>
    </w:p>
    <w:p w14:paraId="683A1998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class="logo-text"&gt;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logoText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&lt;/div&gt;</w:t>
      </w:r>
    </w:p>
    <w:p w14:paraId="17F4DC93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27BEACA6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class="header-info"&gt;</w:t>
      </w:r>
    </w:p>
    <w:p w14:paraId="58F22D73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class="header-info-item"&gt;</w:t>
      </w:r>
    </w:p>
    <w:p w14:paraId="5DC68A1D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&lt;span&gt;</w:t>
      </w:r>
      <w:r w:rsidRPr="00631FCF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📞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</w:t>
      </w:r>
    </w:p>
    <w:p w14:paraId="24AD659C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&lt;span&gt;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phone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</w:t>
      </w:r>
    </w:p>
    <w:p w14:paraId="2B1FDACE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&lt;/div&gt;</w:t>
      </w:r>
    </w:p>
    <w:p w14:paraId="0019CF1B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class="header-info-item"&gt;</w:t>
      </w:r>
    </w:p>
    <w:p w14:paraId="792AF01C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&lt;span&gt;</w:t>
      </w:r>
      <w:r w:rsidRPr="00631FCF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✉️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</w:t>
      </w:r>
    </w:p>
    <w:p w14:paraId="7F4A4FF1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&lt;span&gt;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email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</w:t>
      </w:r>
    </w:p>
    <w:p w14:paraId="60E9BC12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&lt;/div&gt;</w:t>
      </w:r>
    </w:p>
    <w:p w14:paraId="01E0F18F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class="header-info-item"&gt;</w:t>
      </w:r>
    </w:p>
    <w:p w14:paraId="2D9FA775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&lt;span&gt;</w:t>
      </w:r>
      <w:r w:rsidRPr="00631FCF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🕐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</w:t>
      </w:r>
    </w:p>
    <w:p w14:paraId="60E8094C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&lt;span&gt;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workHours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</w:t>
      </w:r>
    </w:p>
    <w:p w14:paraId="40B998A1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&lt;/div&gt;</w:t>
      </w:r>
    </w:p>
    <w:p w14:paraId="2B21212C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31024FCE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&lt;/div&gt;</w:t>
      </w:r>
    </w:p>
    <w:p w14:paraId="40BC5BDE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&lt;/div&gt;</w:t>
      </w:r>
    </w:p>
    <w:p w14:paraId="151D18CF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`</w:t>
      </w:r>
    </w:p>
    <w:p w14:paraId="184D89C7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71AB6331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7094F14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Kreiranje navigacije</w:t>
      </w:r>
    </w:p>
    <w:p w14:paraId="1B2B8AE9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renderNavigation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707CBB8C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nav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"main-nav"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7C33DED2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navItems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navigation</w:t>
      </w:r>
    </w:p>
    <w:p w14:paraId="6CF80CF5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315F7C9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menuHTML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7CCF9955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navItems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item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33A3E61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activeClass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item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active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"active"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2C77DA65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menuHTML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`&lt;li&gt;&lt;a href="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item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 class="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activeClass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item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&lt;/a&gt;&lt;/li&gt;`</w:t>
      </w:r>
    </w:p>
    <w:p w14:paraId="0D020F4A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23113F02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7AB013F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nav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innerHTML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</w:t>
      </w:r>
    </w:p>
    <w:p w14:paraId="265BBFB4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&lt;div class="nav-container"&gt;</w:t>
      </w:r>
    </w:p>
    <w:p w14:paraId="28D632DC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&lt;button class="mobile-menu-toggle" aria-label="Otvori meni"&gt;</w:t>
      </w:r>
      <w:r w:rsidRPr="00631FCF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en-US"/>
        </w:rPr>
        <w:t>☰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&lt;/button&gt;</w:t>
      </w:r>
    </w:p>
    <w:p w14:paraId="3C69ECED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&lt;ul class="nav-menu"&gt;</w:t>
      </w:r>
    </w:p>
    <w:p w14:paraId="46B3131E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  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menuHTML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</w:p>
    <w:p w14:paraId="5EF149A0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&lt;/ul&gt;</w:t>
      </w:r>
    </w:p>
    <w:p w14:paraId="69A27642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&lt;div class="nav-search"&gt;</w:t>
      </w:r>
    </w:p>
    <w:p w14:paraId="189FBAD7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&lt;input type="search" placeholder="Pretraži telefone..." id="search-input"&gt;</w:t>
      </w:r>
    </w:p>
    <w:p w14:paraId="42CF7D0F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&lt;/div&gt;</w:t>
      </w:r>
    </w:p>
    <w:p w14:paraId="2CFD6FB5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&lt;/div&gt;</w:t>
      </w:r>
    </w:p>
    <w:p w14:paraId="11B342A1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`</w:t>
      </w:r>
    </w:p>
    <w:p w14:paraId="250FE618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DFAE4C2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Dodaj event listener za mobilni meni</w:t>
      </w:r>
    </w:p>
    <w:p w14:paraId="4D26CF9A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setupMobileMenu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64F71ACA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76CB9B09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C07986F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Kreiranje hero sekcije</w:t>
      </w:r>
    </w:p>
    <w:p w14:paraId="4A6FD761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renderHero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3FA68439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hero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"hero"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722B4C54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hero</w:t>
      </w:r>
    </w:p>
    <w:p w14:paraId="021C399E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FDB02B2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buttonsHTML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60032528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buttons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btn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3B54CBD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buttonsHTML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`&lt;a href="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btn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 class="btn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btn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btn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&lt;/a&gt;`</w:t>
      </w:r>
    </w:p>
    <w:p w14:paraId="0D4DED5E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0197E89F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BC3DB74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hero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innerHTML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</w:t>
      </w:r>
    </w:p>
    <w:p w14:paraId="63C6B3C0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&lt;div class="container"&gt;</w:t>
      </w:r>
    </w:p>
    <w:p w14:paraId="58EAC469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&lt;div class="hero-content"&gt;</w:t>
      </w:r>
    </w:p>
    <w:p w14:paraId="417DCD0E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class="hero-text animate-in"&gt;</w:t>
      </w:r>
    </w:p>
    <w:p w14:paraId="123074EB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&lt;h1&gt;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&lt;/h1&gt;</w:t>
      </w:r>
    </w:p>
    <w:p w14:paraId="68022540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&lt;p&gt;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subtitle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355BE5D6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class="hero-buttons"&gt;</w:t>
      </w:r>
    </w:p>
    <w:p w14:paraId="218D1790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          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buttonsHTML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</w:p>
    <w:p w14:paraId="3CCDBA77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&lt;/div&gt;</w:t>
      </w:r>
    </w:p>
    <w:p w14:paraId="3B774830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6A1934EC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class="hero-image"&gt;</w:t>
      </w:r>
    </w:p>
    <w:p w14:paraId="6410399E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lastRenderedPageBreak/>
        <w:t>                    &lt;div class="hero-phone-display"&gt;</w:t>
      </w:r>
    </w:p>
    <w:p w14:paraId="5D7F5437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&lt;div class="phone-mockup"&gt;</w:t>
      </w:r>
    </w:p>
    <w:p w14:paraId="78CE9872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    &lt;div class="phone-screen"&gt;</w:t>
      </w:r>
      <w:r w:rsidRPr="00631FCF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📱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&lt;/div&gt;</w:t>
      </w:r>
    </w:p>
    <w:p w14:paraId="28BB3EC8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&lt;/div&gt;</w:t>
      </w:r>
    </w:p>
    <w:p w14:paraId="326451C1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&lt;div class="hero-badge pulse"&gt;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&lt;/div&gt;</w:t>
      </w:r>
    </w:p>
    <w:p w14:paraId="4DA11D73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&lt;/div&gt;</w:t>
      </w:r>
    </w:p>
    <w:p w14:paraId="38F3916E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731EFBD4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&lt;/div&gt;</w:t>
      </w:r>
    </w:p>
    <w:p w14:paraId="06AFF02D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&lt;/div&gt;</w:t>
      </w:r>
    </w:p>
    <w:p w14:paraId="269DA113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`</w:t>
      </w:r>
    </w:p>
    <w:p w14:paraId="08392E9F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4BE3FA3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19C1AB1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Kreiranje proizvoda</w:t>
      </w:r>
    </w:p>
    <w:p w14:paraId="3CB8E745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renderProducts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1C8D1C48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"featured-products"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6C82C44E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"featured-title"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6FB1CF7B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subtitleEl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"featured-subtitle"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1371984C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7EC63C5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sections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</w:t>
      </w:r>
    </w:p>
    <w:p w14:paraId="12BC2CF9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subtitleEl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sections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subtitle</w:t>
      </w:r>
    </w:p>
    <w:p w14:paraId="58160CF8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subtitleEl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className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"section-subtitle text-center"</w:t>
      </w:r>
    </w:p>
    <w:p w14:paraId="60FC6EFE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className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"text-center"</w:t>
      </w:r>
    </w:p>
    <w:p w14:paraId="4F3AEB80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269768D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42F5CC06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AA0E2FC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index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930D176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badgeClass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"sale"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"badge-sale"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"new"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"badge-new"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"badge-popular"</w:t>
      </w:r>
    </w:p>
    <w:p w14:paraId="20E075A2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badgeText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"sale"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"Akcija"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"new"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"Novo"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"Popularno"</w:t>
      </w:r>
    </w:p>
    <w:p w14:paraId="5E0D928E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9BC2F19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oldPriceHTML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`&lt;span class="price-old"&gt;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formatPrice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&lt;/span&gt;`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53679FEF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96F6319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</w:t>
      </w:r>
    </w:p>
    <w:p w14:paraId="513996AA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&lt;div class="product-card animate-in" style="animation-delay: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index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* </w:t>
      </w:r>
      <w:r w:rsidRPr="00631FCF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0.1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s" data-product-id="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</w:p>
    <w:p w14:paraId="2955D6C5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    &lt;span class="product-badge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badgeClass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badgeText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</w:t>
      </w:r>
    </w:p>
    <w:p w14:paraId="5D1D0354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class="product-image"&gt;</w:t>
      </w:r>
    </w:p>
    <w:p w14:paraId="3D159D76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&lt;img src="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image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 alt="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</w:p>
    <w:p w14:paraId="01467995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07B30813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class="product-info"&gt;</w:t>
      </w:r>
    </w:p>
    <w:p w14:paraId="7A496431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class="product-brand"&gt;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&lt;/div&gt;</w:t>
      </w:r>
    </w:p>
    <w:p w14:paraId="6C95A658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lastRenderedPageBreak/>
        <w:t>                    &lt;h3 class="product-name"&gt;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&lt;/h3&gt;</w:t>
      </w:r>
    </w:p>
    <w:p w14:paraId="441B6DD6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&lt;p class="product-specs"&gt;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specs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6B518BEC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class="product-price"&gt;</w:t>
      </w:r>
    </w:p>
    <w:p w14:paraId="3271CD21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&lt;span class="price-current"&gt;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formatPrice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price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</w:t>
      </w:r>
    </w:p>
    <w:p w14:paraId="52D73025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          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oldPriceHTML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</w:p>
    <w:p w14:paraId="245EEE62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&lt;/div&gt;</w:t>
      </w:r>
    </w:p>
    <w:p w14:paraId="68EBF180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class="product-actions"&gt;</w:t>
      </w:r>
    </w:p>
    <w:p w14:paraId="3E9CBBC7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&lt;button class="btn btn-primary btn-details" data-id="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"&gt;Detalji&lt;/button&gt;</w:t>
      </w:r>
    </w:p>
    <w:p w14:paraId="1DDC99F0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&lt;button class="btn btn-accent btn-cart" data-id="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  <w:r w:rsidRPr="00631FCF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🛒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Korpa&lt;/button&gt;</w:t>
      </w:r>
    </w:p>
    <w:p w14:paraId="330A3B18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&lt;/div&gt;</w:t>
      </w:r>
    </w:p>
    <w:p w14:paraId="2A89D652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04EFD006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&lt;/div&gt;</w:t>
      </w:r>
    </w:p>
    <w:p w14:paraId="7F0C2D8C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`</w:t>
      </w:r>
    </w:p>
    <w:p w14:paraId="113C5CFB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53C7CC3E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2F3562B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innerHTML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productsHTML</w:t>
      </w:r>
    </w:p>
    <w:p w14:paraId="3C3D7BD3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DC41D14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Dodaj event listenere za proizvode</w:t>
      </w:r>
    </w:p>
    <w:p w14:paraId="079C506D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setupProductEvents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12C61601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5446E4E0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EC74E46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Kreiranje brendova</w:t>
      </w:r>
    </w:p>
    <w:p w14:paraId="7F12B8A7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renderBrands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0C42EE16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"brands-container"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7EB46894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"brands-title"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6A1CE482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1773B0C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sections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</w:t>
      </w:r>
    </w:p>
    <w:p w14:paraId="062123D0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className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"text-center"</w:t>
      </w:r>
    </w:p>
    <w:p w14:paraId="40679E21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22A4156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brandsHTML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0A1968EC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BDACFB3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index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45EAEB6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brandsHTML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</w:t>
      </w:r>
    </w:p>
    <w:p w14:paraId="1F616E29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&lt;div class="brand-card animate-in" style="animation-delay: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index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* </w:t>
      </w:r>
      <w:r w:rsidRPr="00631FCF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0.1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s" data-brand="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</w:p>
    <w:p w14:paraId="77CBDFE7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class="brand-icon"&gt;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icon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&lt;/div&gt;</w:t>
      </w:r>
    </w:p>
    <w:p w14:paraId="635985EB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class="brand-name"&gt;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&lt;/div&gt;</w:t>
      </w:r>
    </w:p>
    <w:p w14:paraId="7C7382E0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class="brand-count"&gt;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count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modela&lt;/div&gt;</w:t>
      </w:r>
    </w:p>
    <w:p w14:paraId="7670CAE6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&lt;/div&gt;</w:t>
      </w:r>
    </w:p>
    <w:p w14:paraId="6024DFC0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`</w:t>
      </w:r>
    </w:p>
    <w:p w14:paraId="01A8AEE2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3F49B751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A0A8682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innerHTML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brandsHTML</w:t>
      </w:r>
    </w:p>
    <w:p w14:paraId="50D6CD44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B8D91B4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Dodaj event listenere za brendove</w:t>
      </w:r>
    </w:p>
    <w:p w14:paraId="611B84B9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setupBrandFilter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77BFA158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D9D9BA4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268A0FE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Kreiranje prednosti</w:t>
      </w:r>
    </w:p>
    <w:p w14:paraId="32F515E1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renderFeatures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7F5517E6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"why-us-container"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7E82D779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"why-us-title"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7C914626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C3D101F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sections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whyUs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</w:t>
      </w:r>
    </w:p>
    <w:p w14:paraId="7DA059E3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className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"text-center"</w:t>
      </w:r>
    </w:p>
    <w:p w14:paraId="0BA55793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11D4A7D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featuresHTML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3BBF7E11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C543827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index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5FB122E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featuresHTML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</w:t>
      </w:r>
    </w:p>
    <w:p w14:paraId="0BF5124E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&lt;div class="feature-card animate-in" style="animation-delay: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index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* </w:t>
      </w:r>
      <w:r w:rsidRPr="00631FCF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0.1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s"&gt;</w:t>
      </w:r>
    </w:p>
    <w:p w14:paraId="53CBF887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class="feature-icon"&gt;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icon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&lt;/div&gt;</w:t>
      </w:r>
    </w:p>
    <w:p w14:paraId="530A23BD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&lt;h3 class="feature-title"&gt;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&lt;/h3&gt;</w:t>
      </w:r>
    </w:p>
    <w:p w14:paraId="4709FB8D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&lt;p class="feature-description"&gt;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description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65042DA8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&lt;/div&gt;</w:t>
      </w:r>
    </w:p>
    <w:p w14:paraId="6C587346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`</w:t>
      </w:r>
    </w:p>
    <w:p w14:paraId="184B3E31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199D97B9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DD25758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innerHTML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featuresHTML</w:t>
      </w:r>
    </w:p>
    <w:p w14:paraId="196D9B38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CE87B6D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DD3D466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Kreiranje footera</w:t>
      </w:r>
    </w:p>
    <w:p w14:paraId="628811B0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renderFooter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191B7577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footer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"footer"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4D76189E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footer</w:t>
      </w:r>
    </w:p>
    <w:p w14:paraId="469B3CB1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C741D3B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quickLinksHTML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1D922C7D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quickLinks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link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BC178E7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quickLinksHTML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`&lt;li&gt;&lt;a href="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link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link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&lt;/a&gt;&lt;/li&gt;`</w:t>
      </w:r>
    </w:p>
    <w:p w14:paraId="1847DFF5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186769A9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24D3FF3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supportLinksHTML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789B3905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support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link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5E77CA9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supportLinksHTML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`&lt;li&gt;&lt;a href="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link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link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&lt;/a&gt;&lt;/li&gt;`</w:t>
      </w:r>
    </w:p>
    <w:p w14:paraId="4CA6455F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21C02F98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4EEAB24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socialHTML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33286483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social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icon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2FA4C6AA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socialHTML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`&lt;a href="#" class="social-link"&gt;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icon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&lt;/a&gt;`</w:t>
      </w:r>
    </w:p>
    <w:p w14:paraId="5F662FC3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6E433B08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43C9107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footer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innerHTML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</w:t>
      </w:r>
    </w:p>
    <w:p w14:paraId="42947B68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&lt;div class="container"&gt;</w:t>
      </w:r>
    </w:p>
    <w:p w14:paraId="554F11A8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&lt;div class="footer-content"&gt;</w:t>
      </w:r>
    </w:p>
    <w:p w14:paraId="556541CE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class="footer-section"&gt;</w:t>
      </w:r>
    </w:p>
    <w:p w14:paraId="289A6BA1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&lt;h3&gt;O Nama&lt;/h3&gt;</w:t>
      </w:r>
    </w:p>
    <w:p w14:paraId="471FD9A0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&lt;p&gt;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about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2BECBCAC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class="social-links"&gt;</w:t>
      </w:r>
    </w:p>
    <w:p w14:paraId="340EDB64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          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socialHTML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</w:p>
    <w:p w14:paraId="39035B0D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&lt;/div&gt;</w:t>
      </w:r>
    </w:p>
    <w:p w14:paraId="50C8E5C0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4622E365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class="footer-section"&gt;</w:t>
      </w:r>
    </w:p>
    <w:p w14:paraId="437A8211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&lt;h3&gt;Brzi Linkovi&lt;/h3&gt;</w:t>
      </w:r>
    </w:p>
    <w:p w14:paraId="4DDCA0FD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&lt;ul&gt;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quickLinksHTML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&lt;/ul&gt;</w:t>
      </w:r>
    </w:p>
    <w:p w14:paraId="2418E972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6AC08497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class="footer-section"&gt;</w:t>
      </w:r>
    </w:p>
    <w:p w14:paraId="76AB8E50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&lt;h3&gt;Podrška&lt;/h3&gt;</w:t>
      </w:r>
    </w:p>
    <w:p w14:paraId="2E7F7DC3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&lt;ul&gt;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supportLinksHTML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&lt;/ul&gt;</w:t>
      </w:r>
    </w:p>
    <w:p w14:paraId="6C086E7D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1A83AAA6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class="footer-section"&gt;</w:t>
      </w:r>
    </w:p>
    <w:p w14:paraId="483651E2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&lt;h3&gt;Kontakt&lt;/h3&gt;</w:t>
      </w:r>
    </w:p>
    <w:p w14:paraId="66F0320D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&lt;p&gt;</w:t>
      </w:r>
      <w:r w:rsidRPr="00631FCF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📍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contact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address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27BD0C98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&lt;p&gt;</w:t>
      </w:r>
      <w:r w:rsidRPr="00631FCF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📞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contact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phone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1A98DDF7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&lt;p&gt;</w:t>
      </w:r>
      <w:r w:rsidRPr="00631FCF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✉️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contact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email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75880FCA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7FD2A806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&lt;/div&gt;</w:t>
      </w:r>
    </w:p>
    <w:p w14:paraId="4F84E0E5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&lt;div class="footer-bottom"&gt;</w:t>
      </w:r>
    </w:p>
    <w:p w14:paraId="37B48EA1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  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copyright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</w:p>
    <w:p w14:paraId="24D07D5F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&lt;/div&gt;</w:t>
      </w:r>
    </w:p>
    <w:p w14:paraId="6D6678E8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&lt;/div&gt;</w:t>
      </w:r>
    </w:p>
    <w:p w14:paraId="0F393C7E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`</w:t>
      </w:r>
    </w:p>
    <w:p w14:paraId="21D269F1" w14:textId="77777777" w:rsidR="00631FCF" w:rsidRPr="00631FCF" w:rsidRDefault="00631FCF" w:rsidP="00631FCF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5C20D8C" w14:textId="77777777" w:rsidR="00631FCF" w:rsidRPr="00631FCF" w:rsidRDefault="00631FCF" w:rsidP="00631FCF">
      <w:pPr>
        <w:pStyle w:val="NormalWeb"/>
      </w:pPr>
      <w:r w:rsidRPr="00631FCF">
        <w:t>Za kreiranje svih glavnih sekcija sajta koristi se niz funkcija koje dinamički generišu HTML sadržaj na osnovu podataka iz objekta siteData. Svaka funkcija odgovara jednoj sekciji:</w:t>
      </w:r>
    </w:p>
    <w:p w14:paraId="608E9B2F" w14:textId="77777777" w:rsidR="00631FCF" w:rsidRPr="00631FCF" w:rsidRDefault="00631FCF" w:rsidP="00631FCF">
      <w:pPr>
        <w:pStyle w:val="NormalWeb"/>
        <w:numPr>
          <w:ilvl w:val="0"/>
          <w:numId w:val="12"/>
        </w:numPr>
      </w:pPr>
      <w:r w:rsidRPr="00631FCF">
        <w:rPr>
          <w:b/>
          <w:bCs/>
        </w:rPr>
        <w:t>renderHeader()</w:t>
      </w:r>
      <w:r w:rsidRPr="00631FCF">
        <w:t xml:space="preserve"> – generiše logo, kontakt informacije i osnovne elemente headera.</w:t>
      </w:r>
    </w:p>
    <w:p w14:paraId="59E4466B" w14:textId="77777777" w:rsidR="00631FCF" w:rsidRPr="00631FCF" w:rsidRDefault="00631FCF" w:rsidP="00631FCF">
      <w:pPr>
        <w:pStyle w:val="NormalWeb"/>
        <w:numPr>
          <w:ilvl w:val="0"/>
          <w:numId w:val="12"/>
        </w:numPr>
      </w:pPr>
      <w:r w:rsidRPr="00631FCF">
        <w:rPr>
          <w:b/>
          <w:bCs/>
        </w:rPr>
        <w:lastRenderedPageBreak/>
        <w:t>renderNavigation()</w:t>
      </w:r>
      <w:r w:rsidRPr="00631FCF">
        <w:t xml:space="preserve"> – kreira meni sa linkovima, aktivnim stavkama i pretragom, uključujući podršku za mobilni meni.</w:t>
      </w:r>
    </w:p>
    <w:p w14:paraId="256E69BD" w14:textId="77777777" w:rsidR="00631FCF" w:rsidRPr="00631FCF" w:rsidRDefault="00631FCF" w:rsidP="00631FCF">
      <w:pPr>
        <w:pStyle w:val="NormalWeb"/>
        <w:numPr>
          <w:ilvl w:val="0"/>
          <w:numId w:val="12"/>
        </w:numPr>
      </w:pPr>
      <w:r w:rsidRPr="00631FCF">
        <w:rPr>
          <w:b/>
          <w:bCs/>
        </w:rPr>
        <w:t>renderHero()</w:t>
      </w:r>
      <w:r w:rsidRPr="00631FCF">
        <w:t xml:space="preserve"> – prikazuje hero sekciju sa naslovom, podnaslovom, bedžem i dugmadima.</w:t>
      </w:r>
    </w:p>
    <w:p w14:paraId="17DB3C99" w14:textId="77777777" w:rsidR="00631FCF" w:rsidRPr="00631FCF" w:rsidRDefault="00631FCF" w:rsidP="00631FCF">
      <w:pPr>
        <w:pStyle w:val="NormalWeb"/>
        <w:numPr>
          <w:ilvl w:val="0"/>
          <w:numId w:val="12"/>
        </w:numPr>
      </w:pPr>
      <w:r w:rsidRPr="00631FCF">
        <w:rPr>
          <w:b/>
          <w:bCs/>
        </w:rPr>
        <w:t>renderProducts()</w:t>
      </w:r>
      <w:r w:rsidRPr="00631FCF">
        <w:t xml:space="preserve"> – prikazuje listu proizvoda sa slikama, cenama, bedževima i dugmadima za detalje i dodavanje u korpu.</w:t>
      </w:r>
    </w:p>
    <w:p w14:paraId="50B07141" w14:textId="77777777" w:rsidR="00631FCF" w:rsidRPr="00631FCF" w:rsidRDefault="00631FCF" w:rsidP="00631FCF">
      <w:pPr>
        <w:pStyle w:val="NormalWeb"/>
        <w:numPr>
          <w:ilvl w:val="0"/>
          <w:numId w:val="12"/>
        </w:numPr>
      </w:pPr>
      <w:r w:rsidRPr="00631FCF">
        <w:rPr>
          <w:b/>
          <w:bCs/>
        </w:rPr>
        <w:t>renderBrands()</w:t>
      </w:r>
      <w:r w:rsidRPr="00631FCF">
        <w:t xml:space="preserve"> – prikazuje sekciju brendova sa ikonama i brojem modela, uz filter funkcionalnost.</w:t>
      </w:r>
    </w:p>
    <w:p w14:paraId="1BF5A2E2" w14:textId="77777777" w:rsidR="00631FCF" w:rsidRPr="00631FCF" w:rsidRDefault="00631FCF" w:rsidP="00631FCF">
      <w:pPr>
        <w:pStyle w:val="NormalWeb"/>
        <w:numPr>
          <w:ilvl w:val="0"/>
          <w:numId w:val="12"/>
        </w:numPr>
      </w:pPr>
      <w:r w:rsidRPr="00631FCF">
        <w:rPr>
          <w:b/>
          <w:bCs/>
        </w:rPr>
        <w:t>renderFeatures()</w:t>
      </w:r>
      <w:r w:rsidRPr="00631FCF">
        <w:t xml:space="preserve"> – prikazuje sekciju prednosti sajta sa ikonama, naslovima i opisima.</w:t>
      </w:r>
    </w:p>
    <w:p w14:paraId="39766A87" w14:textId="77777777" w:rsidR="00631FCF" w:rsidRPr="00631FCF" w:rsidRDefault="00631FCF" w:rsidP="00631FCF">
      <w:pPr>
        <w:pStyle w:val="NormalWeb"/>
        <w:numPr>
          <w:ilvl w:val="0"/>
          <w:numId w:val="12"/>
        </w:numPr>
      </w:pPr>
      <w:r w:rsidRPr="00631FCF">
        <w:rPr>
          <w:b/>
          <w:bCs/>
        </w:rPr>
        <w:t>renderFooter()</w:t>
      </w:r>
      <w:r w:rsidRPr="00631FCF">
        <w:t xml:space="preserve"> – kreira footer sa odeljcima: O nama, Brzi linkovi, Podrška, Kontakt i društvene mreže.</w:t>
      </w:r>
    </w:p>
    <w:p w14:paraId="0EE1A040" w14:textId="77777777" w:rsidR="00631FCF" w:rsidRDefault="00631FCF" w:rsidP="00631FCF">
      <w:pPr>
        <w:pStyle w:val="NormalWeb"/>
      </w:pPr>
      <w:r w:rsidRPr="00631FCF">
        <w:t xml:space="preserve">Sve funkcije koriste </w:t>
      </w:r>
      <w:r w:rsidRPr="00631FCF">
        <w:rPr>
          <w:b/>
          <w:bCs/>
        </w:rPr>
        <w:t>siteData</w:t>
      </w:r>
      <w:r w:rsidRPr="00631FCF">
        <w:t xml:space="preserve"> za čuvanje i dohvat podataka, što omogućava jednostavno ažuriranje i održavanje sajta bez direktnog menjanja HTML-a.</w:t>
      </w:r>
    </w:p>
    <w:p w14:paraId="7B9ED0BB" w14:textId="5A087276" w:rsidR="00631FCF" w:rsidRPr="00631FCF" w:rsidRDefault="00631FCF" w:rsidP="00631FCF">
      <w:pPr>
        <w:pStyle w:val="NormalWeb"/>
        <w:ind w:left="720"/>
      </w:pPr>
      <w:r w:rsidRPr="00631FCF">
        <w:t>7.</w:t>
      </w:r>
      <w:r>
        <w:t xml:space="preserve"> Naslovi kontakt sekcije</w:t>
      </w:r>
    </w:p>
    <w:p w14:paraId="25CBB73C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renderContactTitles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134145AD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"contact-title"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4A1ABF43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subtitleEl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"contact-subtitle"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7F2836C4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4C9FDB5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sections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contact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</w:t>
      </w:r>
    </w:p>
    <w:p w14:paraId="1416D004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className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"text-center"</w:t>
      </w:r>
    </w:p>
    <w:p w14:paraId="4A36D2F7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subtitleEl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sections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contact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subtitle</w:t>
      </w:r>
    </w:p>
    <w:p w14:paraId="34481956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631FCF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subtitleEl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631FCF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className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631FCF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"section-subtitle text-center"</w:t>
      </w:r>
    </w:p>
    <w:p w14:paraId="4D00B648" w14:textId="77777777" w:rsidR="00631FCF" w:rsidRPr="00631FCF" w:rsidRDefault="00631FCF" w:rsidP="00631FCF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631FCF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4F8E37AA" w14:textId="77777777" w:rsidR="00631FCF" w:rsidRPr="00631FCF" w:rsidRDefault="00631FCF" w:rsidP="00631FCF">
      <w:pPr>
        <w:pStyle w:val="NormalWeb"/>
        <w:rPr>
          <w:b/>
          <w:bCs/>
        </w:rPr>
      </w:pPr>
      <w:r w:rsidRPr="00631FCF">
        <w:rPr>
          <w:b/>
          <w:bCs/>
        </w:rPr>
        <w:t>renderContactTitles()</w:t>
      </w:r>
    </w:p>
    <w:p w14:paraId="1DFA4D66" w14:textId="77777777" w:rsidR="00631FCF" w:rsidRDefault="00631FCF" w:rsidP="00631FCF">
      <w:pPr>
        <w:pStyle w:val="NormalWeb"/>
      </w:pPr>
      <w:r w:rsidRPr="00631FCF">
        <w:t>Ova funkcija postavlja naslov i podnaslov za kontakt sekciju koristeći podatke iz siteData.sections.contact. Naslovi se centriraju korišćenjem CSS klasa, a funkcija omogućava dinamičko ažuriranje teksta bez direktnog menjanja HTML-a.</w:t>
      </w:r>
    </w:p>
    <w:p w14:paraId="363DB414" w14:textId="79D828F8" w:rsidR="00327BB4" w:rsidRPr="00631FCF" w:rsidRDefault="00327BB4" w:rsidP="00327BB4">
      <w:pPr>
        <w:pStyle w:val="NormalWeb"/>
        <w:numPr>
          <w:ilvl w:val="0"/>
          <w:numId w:val="12"/>
        </w:numPr>
      </w:pPr>
      <w:r>
        <w:t>Validacija forme</w:t>
      </w:r>
    </w:p>
    <w:p w14:paraId="7582A701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===== VALIDACIJA FORME =====</w:t>
      </w:r>
    </w:p>
    <w:p w14:paraId="304DC80D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30069C6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validateField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pattern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errorElementId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31E69C9C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value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trim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7712D1AE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errorElement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errorElementId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2802E537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2204321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value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7ABBFBC9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remove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"success"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"error"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18B75412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errorElement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4C20E85E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return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false</w:t>
      </w:r>
    </w:p>
    <w:p w14:paraId="257F2FF9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1B60246C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2620937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pattern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test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value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 {</w:t>
      </w:r>
    </w:p>
    <w:p w14:paraId="160875D9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remove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"error"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5D9DCAC4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"success"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09789F3E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errorElement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7381BF6C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return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true</w:t>
      </w:r>
    </w:p>
    <w:p w14:paraId="53999163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} </w:t>
      </w:r>
      <w:r w:rsidRPr="00327BB4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else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56B663F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remove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"success"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443E4C36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"error"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24FE9ED7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fieldName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errorElementId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replace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"-error"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5720752C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errorElement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errorMessages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fieldName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]</w:t>
      </w:r>
    </w:p>
    <w:p w14:paraId="133BF560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return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false</w:t>
      </w:r>
    </w:p>
    <w:p w14:paraId="7E4115EC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21F30BD4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41978B2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037EC60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setupFormValidation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5C74030D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form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"contact-form"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69A6044E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imeField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"ime"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21000479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emailField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"email"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18B84B29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telefonField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"telefon"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71281605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porukaField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"poruka"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29E1AB83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usloviField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"uslovi"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517D976E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budzetField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"budzet"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5A2744CE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budzetOutput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"budzet-output"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2F87779E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B04A7A2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Real-time validacija</w:t>
      </w:r>
    </w:p>
    <w:p w14:paraId="7C9FFDBD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imeField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"input"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()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validateField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imeField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patterns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"ime-error"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</w:t>
      </w:r>
    </w:p>
    <w:p w14:paraId="20D640A9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emailField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"input"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()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validateField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emailField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patterns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email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"email-error"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</w:t>
      </w:r>
    </w:p>
    <w:p w14:paraId="567B56C1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telefonField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"input"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()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validateField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telefonField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patterns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telefon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"telefon-error"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</w:t>
      </w:r>
    </w:p>
    <w:p w14:paraId="54BC0F44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porukaField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"input"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()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validateField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porukaField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patterns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poruka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"poruka-error"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</w:t>
      </w:r>
    </w:p>
    <w:p w14:paraId="4DA285C9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EF340F1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Budzet slider</w:t>
      </w:r>
    </w:p>
    <w:p w14:paraId="050F3DFD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budzetField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"input"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()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4C9BDB2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budzetOutput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formatPrice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Number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parseInt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budzetField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</w:t>
      </w:r>
    </w:p>
    <w:p w14:paraId="3A7F24A4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3AAD6C4A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A201C04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Form submit</w:t>
      </w:r>
    </w:p>
    <w:p w14:paraId="2CDF83B8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form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"submit"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 (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5CD0183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preventDefault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74BFC5FE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C1BA572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Validacija svih polja</w:t>
      </w:r>
    </w:p>
    <w:p w14:paraId="4BA6F023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isImeValid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validateField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imeField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patterns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"ime-error"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5E5753F1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isEmailValid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validateField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emailField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patterns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email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"email-error"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573C2D99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isTelefonValid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validateField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telefonField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patterns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telefon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"telefon-error"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3AAE39BF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8EA3532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Provera uslova</w:t>
      </w:r>
    </w:p>
    <w:p w14:paraId="5C078CB7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usloviError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"uslovi-error"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28AE223F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isUsloviValid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true</w:t>
      </w:r>
    </w:p>
    <w:p w14:paraId="3B649597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!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usloviField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checked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1CCB9F5E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usloviError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errorMessages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uslovi</w:t>
      </w:r>
    </w:p>
    <w:p w14:paraId="4AADA700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isUsloviValid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false</w:t>
      </w:r>
    </w:p>
    <w:p w14:paraId="02EC7A47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} </w:t>
      </w:r>
      <w:r w:rsidRPr="00327BB4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else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51BB003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usloviError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523C421A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</w:t>
      </w:r>
    </w:p>
    <w:p w14:paraId="6CC0B636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81B1C7F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Ako je sve validno</w:t>
      </w:r>
    </w:p>
    <w:p w14:paraId="0320F6C1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isImeValid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&amp;&amp;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isEmailValid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&amp;&amp;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isTelefonValid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&amp;&amp;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isUsloviValid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22A6E996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327BB4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Prikupi podatke</w:t>
      </w:r>
    </w:p>
    <w:p w14:paraId="785BDE0E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formData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762C9A0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ime: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imeField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trim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(),</w:t>
      </w:r>
    </w:p>
    <w:p w14:paraId="23DDF9C9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email: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emailField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trim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(),</w:t>
      </w:r>
    </w:p>
    <w:p w14:paraId="15C454D6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telefon: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telefonField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trim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(),</w:t>
      </w:r>
    </w:p>
    <w:p w14:paraId="27F74DCA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brend: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"brend"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5701320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budzet: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budzetField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79A9D2C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interesovanja: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Array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from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querySelectorAll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'input[name="interesovanje"]:checked'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map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</w:p>
    <w:p w14:paraId="118C8611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  (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cb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cb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6FFEEED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),</w:t>
      </w:r>
    </w:p>
    <w:p w14:paraId="337DCF24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poruka: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porukaField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trim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(),</w:t>
      </w:r>
    </w:p>
    <w:p w14:paraId="7C807822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}</w:t>
      </w:r>
    </w:p>
    <w:p w14:paraId="678DAB4F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0F1D263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327BB4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Prikazi uspesnu poruku</w:t>
      </w:r>
    </w:p>
    <w:p w14:paraId="1820EDE5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showFormSuccess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formData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42531A12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</w:t>
      </w:r>
    </w:p>
    <w:p w14:paraId="091C0101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125F3C63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A9C5E34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BD6F298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showFormSuccess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502574CE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form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"contact-form"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47FED688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successDiv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"form-success"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1678F521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9609EAC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brendText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brend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brend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charAt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toUpperCase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()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brend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slice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"Nije izabrano"</w:t>
      </w:r>
    </w:p>
    <w:p w14:paraId="4AB4025A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interesovanjaText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interesovanja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length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&gt;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interesovanja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join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", 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"Nije izabrano"</w:t>
      </w:r>
    </w:p>
    <w:p w14:paraId="76CB16AD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831DED6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successDiv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innerHTML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</w:t>
      </w:r>
    </w:p>
    <w:p w14:paraId="5C3E9879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&lt;div class="form-success-icon"&gt;</w:t>
      </w:r>
      <w:r w:rsidRPr="00327BB4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✅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&lt;/div&gt;</w:t>
      </w:r>
    </w:p>
    <w:p w14:paraId="686C46E7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&lt;h3&gt;Hvala Vam,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ime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!&lt;/h3&gt;</w:t>
      </w:r>
    </w:p>
    <w:p w14:paraId="1CE8E9CE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&lt;p&gt;Vaš upit je uspešno poslat. Odgovorićemo vam u najkraćem roku na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email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.&lt;/p&gt;</w:t>
      </w:r>
    </w:p>
    <w:p w14:paraId="2E5E4E2B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&lt;div class="submitted-data"&gt;</w:t>
      </w:r>
    </w:p>
    <w:p w14:paraId="72E9824A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&lt;h4&gt;Poslati podaci:&lt;/h4&gt;</w:t>
      </w:r>
    </w:p>
    <w:p w14:paraId="03383358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&lt;p&gt;&lt;strong&gt;Ime:&lt;/strong&gt;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ime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1E165E29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&lt;p&gt;&lt;strong&gt;Email:&lt;/strong&gt;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email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5B26FE4C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&lt;p&gt;&lt;strong&gt;Telefon:&lt;/strong&gt;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telefon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01F68B52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&lt;p&gt;&lt;strong&gt;Brend:&lt;/strong&gt;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brendText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6A4B76DE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&lt;p&gt;&lt;strong&gt;Budžet:&lt;/strong&gt;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formatPrice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Number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parseInt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budzet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))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6C1C17B0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&lt;p&gt;&lt;strong&gt;Interesovanja:&lt;/strong&gt;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interesovanjaText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0CC5A125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&lt;p&gt;&lt;strong&gt;Poruka:&lt;/strong&gt;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poruka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|| 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"Nema poruke"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14C3B2A1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&lt;/div&gt;</w:t>
      </w:r>
    </w:p>
    <w:p w14:paraId="32A88815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&lt;button class="btn btn-primary" onclick="resetForm()" style="margin-top: 1rem;"&gt;Pošalji novi upit&lt;/button&gt;</w:t>
      </w:r>
    </w:p>
    <w:p w14:paraId="06794CF2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`</w:t>
      </w:r>
    </w:p>
    <w:p w14:paraId="7689A60B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9B3F4CD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form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"hidden"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27C3193E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successDiv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remove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"hidden"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02AC1EEB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02AC41C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3B23C7E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resetForm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07C781D9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form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"contact-form"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0BCD0DAB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successDiv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"form-success"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54921690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3786A0F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form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reset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3D896976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form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querySelectorAll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"input, textarea, select"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327BB4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B9FAD8E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field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remove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"success"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"error"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17D20AB0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6FF0BD34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"budzet-output"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"100,000 RSD"</w:t>
      </w:r>
    </w:p>
    <w:p w14:paraId="019767BC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87343E2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successDiv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"hidden"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68FFEB80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327BB4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form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327BB4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remove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327BB4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"hidden"</w:t>
      </w: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3CFA6DE5" w14:textId="77777777" w:rsidR="00327BB4" w:rsidRPr="00327BB4" w:rsidRDefault="00327BB4" w:rsidP="00327BB4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327BB4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4B169AAC" w14:textId="77777777" w:rsidR="00327BB4" w:rsidRPr="00327BB4" w:rsidRDefault="00327BB4" w:rsidP="00327BB4">
      <w:pPr>
        <w:pStyle w:val="NormalWeb"/>
        <w:rPr>
          <w:b/>
          <w:bCs/>
        </w:rPr>
      </w:pPr>
      <w:r w:rsidRPr="00327BB4">
        <w:rPr>
          <w:b/>
          <w:bCs/>
        </w:rPr>
        <w:t>1. validateField funkcija</w:t>
      </w:r>
    </w:p>
    <w:p w14:paraId="3D38A2CF" w14:textId="77777777" w:rsidR="00327BB4" w:rsidRPr="00327BB4" w:rsidRDefault="00327BB4" w:rsidP="00327BB4">
      <w:pPr>
        <w:pStyle w:val="NormalWeb"/>
      </w:pPr>
      <w:r w:rsidRPr="00327BB4">
        <w:t>Ovo je glavna funkcija za validaciju pojedinačnih polja forme.</w:t>
      </w:r>
    </w:p>
    <w:p w14:paraId="50C3EF2A" w14:textId="77777777" w:rsidR="00327BB4" w:rsidRPr="00327BB4" w:rsidRDefault="00327BB4" w:rsidP="00327BB4">
      <w:pPr>
        <w:pStyle w:val="NormalWeb"/>
      </w:pPr>
      <w:r w:rsidRPr="00327BB4">
        <w:rPr>
          <w:b/>
          <w:bCs/>
        </w:rPr>
        <w:t>Parametri:</w:t>
      </w:r>
    </w:p>
    <w:p w14:paraId="07BB0031" w14:textId="77777777" w:rsidR="00327BB4" w:rsidRPr="00327BB4" w:rsidRDefault="00327BB4" w:rsidP="00327BB4">
      <w:pPr>
        <w:pStyle w:val="NormalWeb"/>
        <w:numPr>
          <w:ilvl w:val="0"/>
          <w:numId w:val="13"/>
        </w:numPr>
      </w:pPr>
      <w:r w:rsidRPr="00327BB4">
        <w:lastRenderedPageBreak/>
        <w:t>field – HTML element input/textarea koji validiramo.</w:t>
      </w:r>
    </w:p>
    <w:p w14:paraId="2C031ACA" w14:textId="77777777" w:rsidR="00327BB4" w:rsidRPr="00327BB4" w:rsidRDefault="00327BB4" w:rsidP="00327BB4">
      <w:pPr>
        <w:pStyle w:val="NormalWeb"/>
        <w:numPr>
          <w:ilvl w:val="0"/>
          <w:numId w:val="13"/>
        </w:numPr>
      </w:pPr>
      <w:r w:rsidRPr="00327BB4">
        <w:t>pattern – regularni izraz (RegExp) koji definiše pravila za validaciju.</w:t>
      </w:r>
    </w:p>
    <w:p w14:paraId="0E2779B3" w14:textId="77777777" w:rsidR="00327BB4" w:rsidRPr="00327BB4" w:rsidRDefault="00327BB4" w:rsidP="00327BB4">
      <w:pPr>
        <w:pStyle w:val="NormalWeb"/>
        <w:numPr>
          <w:ilvl w:val="0"/>
          <w:numId w:val="13"/>
        </w:numPr>
      </w:pPr>
      <w:r w:rsidRPr="00327BB4">
        <w:t>errorElementId – ID elementa gde će se prikazivati poruka o grešci.</w:t>
      </w:r>
    </w:p>
    <w:p w14:paraId="1B7471FD" w14:textId="77777777" w:rsidR="00327BB4" w:rsidRPr="00327BB4" w:rsidRDefault="00327BB4" w:rsidP="00327BB4">
      <w:pPr>
        <w:pStyle w:val="NormalWeb"/>
      </w:pPr>
      <w:r w:rsidRPr="00327BB4">
        <w:rPr>
          <w:b/>
          <w:bCs/>
        </w:rPr>
        <w:t>Logika:</w:t>
      </w:r>
    </w:p>
    <w:p w14:paraId="5D45C5F5" w14:textId="77777777" w:rsidR="00327BB4" w:rsidRPr="00327BB4" w:rsidRDefault="00327BB4" w:rsidP="00327BB4">
      <w:pPr>
        <w:pStyle w:val="NormalWeb"/>
        <w:numPr>
          <w:ilvl w:val="0"/>
          <w:numId w:val="14"/>
        </w:numPr>
      </w:pPr>
      <w:r w:rsidRPr="00327BB4">
        <w:t>Uzima vrednost iz polja i uklanja prazne prostore sa početka i kraja (trim()).</w:t>
      </w:r>
    </w:p>
    <w:p w14:paraId="58C83A0B" w14:textId="77777777" w:rsidR="00327BB4" w:rsidRPr="00327BB4" w:rsidRDefault="00327BB4" w:rsidP="00327BB4">
      <w:pPr>
        <w:pStyle w:val="NormalWeb"/>
        <w:numPr>
          <w:ilvl w:val="0"/>
          <w:numId w:val="14"/>
        </w:numPr>
      </w:pPr>
      <w:r w:rsidRPr="00327BB4">
        <w:t>Ako je polje prazno:</w:t>
      </w:r>
    </w:p>
    <w:p w14:paraId="1467A35F" w14:textId="77777777" w:rsidR="00327BB4" w:rsidRPr="00327BB4" w:rsidRDefault="00327BB4" w:rsidP="00327BB4">
      <w:pPr>
        <w:pStyle w:val="NormalWeb"/>
        <w:numPr>
          <w:ilvl w:val="1"/>
          <w:numId w:val="14"/>
        </w:numPr>
      </w:pPr>
      <w:r w:rsidRPr="00327BB4">
        <w:t>Uklanja klase error i success.</w:t>
      </w:r>
    </w:p>
    <w:p w14:paraId="66F33226" w14:textId="77777777" w:rsidR="00327BB4" w:rsidRPr="00327BB4" w:rsidRDefault="00327BB4" w:rsidP="00327BB4">
      <w:pPr>
        <w:pStyle w:val="NormalWeb"/>
        <w:numPr>
          <w:ilvl w:val="1"/>
          <w:numId w:val="14"/>
        </w:numPr>
      </w:pPr>
      <w:r w:rsidRPr="00327BB4">
        <w:t>Briše poruku greške.</w:t>
      </w:r>
    </w:p>
    <w:p w14:paraId="1AD7D651" w14:textId="77777777" w:rsidR="00327BB4" w:rsidRPr="00327BB4" w:rsidRDefault="00327BB4" w:rsidP="00327BB4">
      <w:pPr>
        <w:pStyle w:val="NormalWeb"/>
        <w:numPr>
          <w:ilvl w:val="1"/>
          <w:numId w:val="14"/>
        </w:numPr>
      </w:pPr>
      <w:r w:rsidRPr="00327BB4">
        <w:t>Vraća false.</w:t>
      </w:r>
    </w:p>
    <w:p w14:paraId="6545943A" w14:textId="77777777" w:rsidR="00327BB4" w:rsidRPr="00327BB4" w:rsidRDefault="00327BB4" w:rsidP="00327BB4">
      <w:pPr>
        <w:pStyle w:val="NormalWeb"/>
        <w:numPr>
          <w:ilvl w:val="0"/>
          <w:numId w:val="14"/>
        </w:numPr>
      </w:pPr>
      <w:r w:rsidRPr="00327BB4">
        <w:t>Ako vrednost zadovoljava regularni izraz (pattern.test(value)):</w:t>
      </w:r>
    </w:p>
    <w:p w14:paraId="395454C1" w14:textId="77777777" w:rsidR="00327BB4" w:rsidRPr="00327BB4" w:rsidRDefault="00327BB4" w:rsidP="00327BB4">
      <w:pPr>
        <w:pStyle w:val="NormalWeb"/>
        <w:numPr>
          <w:ilvl w:val="1"/>
          <w:numId w:val="14"/>
        </w:numPr>
      </w:pPr>
      <w:r w:rsidRPr="00327BB4">
        <w:t>Dodaje klasu success, uklanja error.</w:t>
      </w:r>
    </w:p>
    <w:p w14:paraId="7344483A" w14:textId="77777777" w:rsidR="00327BB4" w:rsidRPr="00327BB4" w:rsidRDefault="00327BB4" w:rsidP="00327BB4">
      <w:pPr>
        <w:pStyle w:val="NormalWeb"/>
        <w:numPr>
          <w:ilvl w:val="1"/>
          <w:numId w:val="14"/>
        </w:numPr>
      </w:pPr>
      <w:r w:rsidRPr="00327BB4">
        <w:t>Briše poruku greške.</w:t>
      </w:r>
    </w:p>
    <w:p w14:paraId="1D93CA4A" w14:textId="77777777" w:rsidR="00327BB4" w:rsidRPr="00327BB4" w:rsidRDefault="00327BB4" w:rsidP="00327BB4">
      <w:pPr>
        <w:pStyle w:val="NormalWeb"/>
        <w:numPr>
          <w:ilvl w:val="1"/>
          <w:numId w:val="14"/>
        </w:numPr>
      </w:pPr>
      <w:r w:rsidRPr="00327BB4">
        <w:t>Vraća true.</w:t>
      </w:r>
    </w:p>
    <w:p w14:paraId="49C43E0B" w14:textId="77777777" w:rsidR="00327BB4" w:rsidRPr="00327BB4" w:rsidRDefault="00327BB4" w:rsidP="00327BB4">
      <w:pPr>
        <w:pStyle w:val="NormalWeb"/>
        <w:numPr>
          <w:ilvl w:val="0"/>
          <w:numId w:val="14"/>
        </w:numPr>
      </w:pPr>
      <w:r w:rsidRPr="00327BB4">
        <w:t xml:space="preserve">Ako vrednost </w:t>
      </w:r>
      <w:r w:rsidRPr="00327BB4">
        <w:rPr>
          <w:b/>
          <w:bCs/>
        </w:rPr>
        <w:t>ne zadovoljava uslove</w:t>
      </w:r>
      <w:r w:rsidRPr="00327BB4">
        <w:t>:</w:t>
      </w:r>
    </w:p>
    <w:p w14:paraId="088CF894" w14:textId="77777777" w:rsidR="00327BB4" w:rsidRPr="00327BB4" w:rsidRDefault="00327BB4" w:rsidP="00327BB4">
      <w:pPr>
        <w:pStyle w:val="NormalWeb"/>
        <w:numPr>
          <w:ilvl w:val="1"/>
          <w:numId w:val="14"/>
        </w:numPr>
      </w:pPr>
      <w:r w:rsidRPr="00327BB4">
        <w:t>Dodaje klasu error, uklanja success.</w:t>
      </w:r>
    </w:p>
    <w:p w14:paraId="2328EB4F" w14:textId="77777777" w:rsidR="00327BB4" w:rsidRPr="00327BB4" w:rsidRDefault="00327BB4" w:rsidP="00327BB4">
      <w:pPr>
        <w:pStyle w:val="NormalWeb"/>
        <w:numPr>
          <w:ilvl w:val="1"/>
          <w:numId w:val="14"/>
        </w:numPr>
      </w:pPr>
      <w:r w:rsidRPr="00327BB4">
        <w:t>Prikazuje odgovarajuću poruku iz errorMessages.</w:t>
      </w:r>
    </w:p>
    <w:p w14:paraId="73D7E93F" w14:textId="77777777" w:rsidR="00327BB4" w:rsidRPr="00327BB4" w:rsidRDefault="00327BB4" w:rsidP="00327BB4">
      <w:pPr>
        <w:pStyle w:val="NormalWeb"/>
        <w:numPr>
          <w:ilvl w:val="1"/>
          <w:numId w:val="14"/>
        </w:numPr>
      </w:pPr>
      <w:r w:rsidRPr="00327BB4">
        <w:t>Vraća false.</w:t>
      </w:r>
    </w:p>
    <w:p w14:paraId="54411113" w14:textId="7EB1990E" w:rsidR="00327BB4" w:rsidRPr="00327BB4" w:rsidRDefault="00327BB4" w:rsidP="00327BB4">
      <w:pPr>
        <w:pStyle w:val="NormalWeb"/>
        <w:rPr>
          <w:b/>
          <w:bCs/>
        </w:rPr>
      </w:pPr>
      <w:r>
        <w:rPr>
          <w:b/>
          <w:bCs/>
        </w:rPr>
        <w:t>2</w:t>
      </w:r>
      <w:r w:rsidRPr="00327BB4">
        <w:rPr>
          <w:b/>
          <w:bCs/>
        </w:rPr>
        <w:t>. setupFormValidation funkcija</w:t>
      </w:r>
    </w:p>
    <w:p w14:paraId="5F38DADF" w14:textId="77777777" w:rsidR="00327BB4" w:rsidRPr="00327BB4" w:rsidRDefault="00327BB4" w:rsidP="00327BB4">
      <w:pPr>
        <w:pStyle w:val="NormalWeb"/>
      </w:pPr>
      <w:r w:rsidRPr="00327BB4">
        <w:t>Ova funkcija postavlja sve event listener-e i pravila za formu.</w:t>
      </w:r>
    </w:p>
    <w:p w14:paraId="2331761B" w14:textId="77777777" w:rsidR="00327BB4" w:rsidRPr="00327BB4" w:rsidRDefault="00327BB4" w:rsidP="00327BB4">
      <w:pPr>
        <w:pStyle w:val="NormalWeb"/>
      </w:pPr>
      <w:r w:rsidRPr="00327BB4">
        <w:rPr>
          <w:b/>
          <w:bCs/>
        </w:rPr>
        <w:t>Koraci:</w:t>
      </w:r>
    </w:p>
    <w:p w14:paraId="3B8C9C29" w14:textId="77777777" w:rsidR="00327BB4" w:rsidRPr="00327BB4" w:rsidRDefault="00327BB4" w:rsidP="00327BB4">
      <w:pPr>
        <w:pStyle w:val="NormalWeb"/>
        <w:numPr>
          <w:ilvl w:val="0"/>
          <w:numId w:val="15"/>
        </w:numPr>
      </w:pPr>
      <w:r w:rsidRPr="00327BB4">
        <w:t>Dohvata HTML elemente forme i polja (ime, email, telefon, poruka, uslovi, budzet).</w:t>
      </w:r>
    </w:p>
    <w:p w14:paraId="1C4FAD22" w14:textId="77777777" w:rsidR="00327BB4" w:rsidRPr="00327BB4" w:rsidRDefault="00327BB4" w:rsidP="00327BB4">
      <w:pPr>
        <w:pStyle w:val="NormalWeb"/>
        <w:numPr>
          <w:ilvl w:val="0"/>
          <w:numId w:val="15"/>
        </w:numPr>
      </w:pPr>
      <w:r w:rsidRPr="00327BB4">
        <w:t>Real-time validacija – dok korisnik kuca:</w:t>
      </w:r>
    </w:p>
    <w:p w14:paraId="1A24C8B6" w14:textId="77777777" w:rsidR="00327BB4" w:rsidRDefault="00327BB4" w:rsidP="00327BB4">
      <w:pPr>
        <w:pStyle w:val="NormalWeb"/>
      </w:pPr>
      <w:r w:rsidRPr="00327BB4">
        <w:t xml:space="preserve">  Isto za email, telefon, poruka.</w:t>
      </w:r>
    </w:p>
    <w:p w14:paraId="302D4CB7" w14:textId="4F4A68D4" w:rsidR="00327BB4" w:rsidRPr="00327BB4" w:rsidRDefault="00327BB4" w:rsidP="00327BB4">
      <w:pPr>
        <w:pStyle w:val="NormalWeb"/>
      </w:pPr>
      <w:r w:rsidRPr="00327BB4">
        <w:rPr>
          <w:b/>
          <w:bCs/>
        </w:rPr>
        <w:t>3. Budžet slider</w:t>
      </w:r>
      <w:r w:rsidRPr="00327BB4">
        <w:t>:</w:t>
      </w:r>
    </w:p>
    <w:p w14:paraId="54E4DFC5" w14:textId="77777777" w:rsidR="00327BB4" w:rsidRPr="00327BB4" w:rsidRDefault="00327BB4" w:rsidP="00327BB4">
      <w:pPr>
        <w:pStyle w:val="NormalWeb"/>
        <w:numPr>
          <w:ilvl w:val="0"/>
          <w:numId w:val="16"/>
        </w:numPr>
      </w:pPr>
      <w:r w:rsidRPr="00327BB4">
        <w:t>Prikazuje trenutno izabrani budžet u tekstualnom elementu (budzet-output).</w:t>
      </w:r>
    </w:p>
    <w:p w14:paraId="6B6979DB" w14:textId="64C55C22" w:rsidR="00327BB4" w:rsidRPr="00327BB4" w:rsidRDefault="00327BB4" w:rsidP="00327BB4">
      <w:pPr>
        <w:pStyle w:val="NormalWeb"/>
        <w:rPr>
          <w:b/>
          <w:bCs/>
        </w:rPr>
      </w:pPr>
      <w:r w:rsidRPr="00327BB4">
        <w:rPr>
          <w:b/>
          <w:bCs/>
        </w:rPr>
        <w:t>4.  Submit forme (form.addEventListener("submit", ...)):</w:t>
      </w:r>
    </w:p>
    <w:p w14:paraId="4874B8F9" w14:textId="77777777" w:rsidR="00327BB4" w:rsidRPr="00327BB4" w:rsidRDefault="00327BB4" w:rsidP="00327BB4">
      <w:pPr>
        <w:pStyle w:val="NormalWeb"/>
        <w:numPr>
          <w:ilvl w:val="0"/>
          <w:numId w:val="17"/>
        </w:numPr>
      </w:pPr>
      <w:r w:rsidRPr="00327BB4">
        <w:t>Sprečava default ponašanje forme (e.preventDefault()).</w:t>
      </w:r>
    </w:p>
    <w:p w14:paraId="40E91062" w14:textId="77777777" w:rsidR="00327BB4" w:rsidRPr="00327BB4" w:rsidRDefault="00327BB4" w:rsidP="00327BB4">
      <w:pPr>
        <w:pStyle w:val="NormalWeb"/>
        <w:numPr>
          <w:ilvl w:val="0"/>
          <w:numId w:val="17"/>
        </w:numPr>
      </w:pPr>
      <w:r w:rsidRPr="00327BB4">
        <w:t>Validira sve polja i checkbox za prihvatanje uslova.</w:t>
      </w:r>
    </w:p>
    <w:p w14:paraId="482656F8" w14:textId="77777777" w:rsidR="00327BB4" w:rsidRPr="00327BB4" w:rsidRDefault="00327BB4" w:rsidP="00327BB4">
      <w:pPr>
        <w:pStyle w:val="NormalWeb"/>
        <w:numPr>
          <w:ilvl w:val="0"/>
          <w:numId w:val="17"/>
        </w:numPr>
      </w:pPr>
      <w:r w:rsidRPr="00327BB4">
        <w:t>Ako je sve validno, kreira objekat formData sa svim vrednostima.</w:t>
      </w:r>
    </w:p>
    <w:p w14:paraId="01E339FF" w14:textId="77777777" w:rsidR="00327BB4" w:rsidRPr="00327BB4" w:rsidRDefault="00327BB4" w:rsidP="00327BB4">
      <w:pPr>
        <w:pStyle w:val="NormalWeb"/>
        <w:numPr>
          <w:ilvl w:val="0"/>
          <w:numId w:val="17"/>
        </w:numPr>
      </w:pPr>
      <w:r w:rsidRPr="00327BB4">
        <w:t>Poziva funkciju showFormSuccess(formData) da prikaže uspešnu poruku.</w:t>
      </w:r>
    </w:p>
    <w:p w14:paraId="75EA9949" w14:textId="77777777" w:rsidR="00327BB4" w:rsidRPr="00327BB4" w:rsidRDefault="00327BB4" w:rsidP="00327BB4">
      <w:pPr>
        <w:pStyle w:val="NormalWeb"/>
        <w:rPr>
          <w:b/>
          <w:bCs/>
        </w:rPr>
      </w:pPr>
      <w:r w:rsidRPr="00327BB4">
        <w:rPr>
          <w:b/>
          <w:bCs/>
        </w:rPr>
        <w:t>3. showFormSuccess funkcija</w:t>
      </w:r>
    </w:p>
    <w:p w14:paraId="440774A3" w14:textId="77777777" w:rsidR="00327BB4" w:rsidRPr="00327BB4" w:rsidRDefault="00327BB4" w:rsidP="00327BB4">
      <w:pPr>
        <w:pStyle w:val="NormalWeb"/>
      </w:pPr>
      <w:r w:rsidRPr="00327BB4">
        <w:t>Prikazuje potvrdni blok sa podacima koje je korisnik poslao.</w:t>
      </w:r>
    </w:p>
    <w:p w14:paraId="6D127970" w14:textId="77777777" w:rsidR="00327BB4" w:rsidRPr="00327BB4" w:rsidRDefault="00327BB4" w:rsidP="00327BB4">
      <w:pPr>
        <w:pStyle w:val="NormalWeb"/>
      </w:pPr>
      <w:r w:rsidRPr="00327BB4">
        <w:rPr>
          <w:b/>
          <w:bCs/>
        </w:rPr>
        <w:lastRenderedPageBreak/>
        <w:t>Koraci:</w:t>
      </w:r>
    </w:p>
    <w:p w14:paraId="78C9B0ED" w14:textId="77777777" w:rsidR="00327BB4" w:rsidRPr="00327BB4" w:rsidRDefault="00327BB4" w:rsidP="00327BB4">
      <w:pPr>
        <w:pStyle w:val="NormalWeb"/>
        <w:numPr>
          <w:ilvl w:val="0"/>
          <w:numId w:val="18"/>
        </w:numPr>
      </w:pPr>
      <w:r w:rsidRPr="00327BB4">
        <w:t>Sakriva formu (form.classList.add("hidden")).</w:t>
      </w:r>
    </w:p>
    <w:p w14:paraId="6C955C05" w14:textId="77777777" w:rsidR="00327BB4" w:rsidRPr="00327BB4" w:rsidRDefault="00327BB4" w:rsidP="00327BB4">
      <w:pPr>
        <w:pStyle w:val="NormalWeb"/>
        <w:numPr>
          <w:ilvl w:val="0"/>
          <w:numId w:val="18"/>
        </w:numPr>
      </w:pPr>
      <w:r w:rsidRPr="00327BB4">
        <w:t>Prikazuje div sa potvrdom (successDiv.classList.remove("hidden")).</w:t>
      </w:r>
    </w:p>
    <w:p w14:paraId="38F8299F" w14:textId="77777777" w:rsidR="00327BB4" w:rsidRPr="00327BB4" w:rsidRDefault="00327BB4" w:rsidP="00327BB4">
      <w:pPr>
        <w:pStyle w:val="NormalWeb"/>
        <w:numPr>
          <w:ilvl w:val="0"/>
          <w:numId w:val="18"/>
        </w:numPr>
      </w:pPr>
      <w:r w:rsidRPr="00327BB4">
        <w:t>Formatira podatke korisnika:</w:t>
      </w:r>
    </w:p>
    <w:p w14:paraId="236191B4" w14:textId="77777777" w:rsidR="00327BB4" w:rsidRPr="00327BB4" w:rsidRDefault="00327BB4" w:rsidP="00327BB4">
      <w:pPr>
        <w:pStyle w:val="NormalWeb"/>
        <w:numPr>
          <w:ilvl w:val="1"/>
          <w:numId w:val="18"/>
        </w:numPr>
      </w:pPr>
      <w:r w:rsidRPr="00327BB4">
        <w:t>Brend i interesovanja se lepo prikazuju ili piše „Nije izabrano“ ako nisu odabrani.</w:t>
      </w:r>
    </w:p>
    <w:p w14:paraId="711F712B" w14:textId="77777777" w:rsidR="00327BB4" w:rsidRPr="00327BB4" w:rsidRDefault="00327BB4" w:rsidP="00327BB4">
      <w:pPr>
        <w:pStyle w:val="NormalWeb"/>
        <w:numPr>
          <w:ilvl w:val="1"/>
          <w:numId w:val="18"/>
        </w:numPr>
      </w:pPr>
      <w:r w:rsidRPr="00327BB4">
        <w:t>Budžet se formatira funkcijom formatPrice().</w:t>
      </w:r>
    </w:p>
    <w:p w14:paraId="5E456319" w14:textId="77777777" w:rsidR="00327BB4" w:rsidRPr="00327BB4" w:rsidRDefault="00327BB4" w:rsidP="00327BB4">
      <w:pPr>
        <w:pStyle w:val="NormalWeb"/>
        <w:numPr>
          <w:ilvl w:val="0"/>
          <w:numId w:val="18"/>
        </w:numPr>
      </w:pPr>
      <w:r w:rsidRPr="00327BB4">
        <w:t>Dodaje dugme „Pošalji novi upit“ koje poziva resetForm().</w:t>
      </w:r>
    </w:p>
    <w:p w14:paraId="26F7A640" w14:textId="77777777" w:rsidR="00327BB4" w:rsidRPr="00327BB4" w:rsidRDefault="00000000" w:rsidP="00327BB4">
      <w:pPr>
        <w:pStyle w:val="NormalWeb"/>
      </w:pPr>
      <w:r>
        <w:pict w14:anchorId="75E89009">
          <v:rect id="_x0000_i1025" style="width:0;height:1.5pt" o:hralign="center" o:hrstd="t" o:hr="t" fillcolor="#a0a0a0" stroked="f"/>
        </w:pict>
      </w:r>
    </w:p>
    <w:p w14:paraId="05B1BBDF" w14:textId="77777777" w:rsidR="00327BB4" w:rsidRPr="00327BB4" w:rsidRDefault="00327BB4" w:rsidP="00327BB4">
      <w:pPr>
        <w:pStyle w:val="NormalWeb"/>
        <w:rPr>
          <w:b/>
          <w:bCs/>
        </w:rPr>
      </w:pPr>
      <w:r w:rsidRPr="00327BB4">
        <w:rPr>
          <w:b/>
          <w:bCs/>
        </w:rPr>
        <w:t>4. resetForm funkcija</w:t>
      </w:r>
    </w:p>
    <w:p w14:paraId="0E810C97" w14:textId="77777777" w:rsidR="00327BB4" w:rsidRPr="00327BB4" w:rsidRDefault="00327BB4" w:rsidP="00327BB4">
      <w:pPr>
        <w:pStyle w:val="NormalWeb"/>
      </w:pPr>
      <w:r w:rsidRPr="00327BB4">
        <w:t>Vraća formu u prvobitno stanje nakon uspešnog slanja.</w:t>
      </w:r>
    </w:p>
    <w:p w14:paraId="07CCC7A3" w14:textId="77777777" w:rsidR="00327BB4" w:rsidRPr="00327BB4" w:rsidRDefault="00327BB4" w:rsidP="00327BB4">
      <w:pPr>
        <w:pStyle w:val="NormalWeb"/>
      </w:pPr>
      <w:r w:rsidRPr="00327BB4">
        <w:rPr>
          <w:b/>
          <w:bCs/>
        </w:rPr>
        <w:t>Koraci:</w:t>
      </w:r>
    </w:p>
    <w:p w14:paraId="56137654" w14:textId="77777777" w:rsidR="00327BB4" w:rsidRPr="00327BB4" w:rsidRDefault="00327BB4" w:rsidP="00327BB4">
      <w:pPr>
        <w:pStyle w:val="NormalWeb"/>
        <w:numPr>
          <w:ilvl w:val="0"/>
          <w:numId w:val="19"/>
        </w:numPr>
      </w:pPr>
      <w:r w:rsidRPr="00327BB4">
        <w:t>Resetuje sve inpute (form.reset()).</w:t>
      </w:r>
    </w:p>
    <w:p w14:paraId="43AF649C" w14:textId="77777777" w:rsidR="00327BB4" w:rsidRPr="00327BB4" w:rsidRDefault="00327BB4" w:rsidP="00327BB4">
      <w:pPr>
        <w:pStyle w:val="NormalWeb"/>
        <w:numPr>
          <w:ilvl w:val="0"/>
          <w:numId w:val="19"/>
        </w:numPr>
      </w:pPr>
      <w:r w:rsidRPr="00327BB4">
        <w:t>Uklanja klase success i error.</w:t>
      </w:r>
    </w:p>
    <w:p w14:paraId="3AB38452" w14:textId="77777777" w:rsidR="00327BB4" w:rsidRPr="00327BB4" w:rsidRDefault="00327BB4" w:rsidP="00327BB4">
      <w:pPr>
        <w:pStyle w:val="NormalWeb"/>
        <w:numPr>
          <w:ilvl w:val="0"/>
          <w:numId w:val="19"/>
        </w:numPr>
      </w:pPr>
      <w:r w:rsidRPr="00327BB4">
        <w:t>Postavlja default vrednost slider-a.</w:t>
      </w:r>
    </w:p>
    <w:p w14:paraId="13E81ADA" w14:textId="77777777" w:rsidR="00327BB4" w:rsidRPr="00327BB4" w:rsidRDefault="00327BB4" w:rsidP="00327BB4">
      <w:pPr>
        <w:pStyle w:val="NormalWeb"/>
        <w:numPr>
          <w:ilvl w:val="0"/>
          <w:numId w:val="19"/>
        </w:numPr>
      </w:pPr>
      <w:r w:rsidRPr="00327BB4">
        <w:t>Sakriva div sa potvrdom i prikazuje formu ponovo.</w:t>
      </w:r>
    </w:p>
    <w:p w14:paraId="7413A470" w14:textId="77777777" w:rsidR="00631FCF" w:rsidRDefault="00631FCF" w:rsidP="00631FCF">
      <w:pPr>
        <w:pStyle w:val="NormalWeb"/>
      </w:pPr>
    </w:p>
    <w:bookmarkEnd w:id="4"/>
    <w:p w14:paraId="53ADBCD5" w14:textId="2D2D2AA0" w:rsidR="001D500F" w:rsidRPr="00A82760" w:rsidRDefault="001D500F" w:rsidP="00327BB4">
      <w:pPr>
        <w:pStyle w:val="Heading2"/>
        <w:ind w:left="0"/>
      </w:pPr>
    </w:p>
    <w:p w14:paraId="4B321125" w14:textId="77777777" w:rsidR="001D500F" w:rsidRPr="001D500F" w:rsidRDefault="001D500F" w:rsidP="001D500F"/>
    <w:p w14:paraId="5AC88325" w14:textId="7D326AD5" w:rsidR="00053140" w:rsidRDefault="005666E1" w:rsidP="00A82760">
      <w:pPr>
        <w:pStyle w:val="Heading1"/>
      </w:pPr>
      <w:bookmarkStart w:id="5" w:name="_Toc219102245"/>
      <w:r>
        <w:lastRenderedPageBreak/>
        <w:t xml:space="preserve">2. </w:t>
      </w:r>
      <w:r w:rsidR="001D500F">
        <w:t>Organizacija</w:t>
      </w:r>
      <w:bookmarkEnd w:id="5"/>
    </w:p>
    <w:p w14:paraId="595BFFF3" w14:textId="77777777" w:rsidR="001D500F" w:rsidRDefault="001D500F" w:rsidP="00921953">
      <w:pPr>
        <w:pStyle w:val="Heading2"/>
        <w:numPr>
          <w:ilvl w:val="0"/>
          <w:numId w:val="7"/>
        </w:numPr>
      </w:pPr>
      <w:bookmarkStart w:id="6" w:name="_Toc219102246"/>
      <w:r>
        <w:t>Organizaciona šema</w:t>
      </w:r>
      <w:bookmarkEnd w:id="6"/>
    </w:p>
    <w:p w14:paraId="3977017E" w14:textId="079E33AA" w:rsidR="00921953" w:rsidRPr="00921953" w:rsidRDefault="00327BB4" w:rsidP="00921953">
      <w:r>
        <w:rPr>
          <w:noProof/>
        </w:rPr>
        <w:drawing>
          <wp:inline distT="0" distB="0" distL="0" distR="0" wp14:anchorId="5B30BC53" wp14:editId="5C31F33B">
            <wp:extent cx="5943600" cy="3962400"/>
            <wp:effectExtent l="0" t="0" r="0" b="0"/>
            <wp:docPr id="4007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10E0D" w14:textId="77777777" w:rsidR="001D500F" w:rsidRDefault="001D500F" w:rsidP="001D500F">
      <w:pPr>
        <w:pStyle w:val="Heading2"/>
        <w:numPr>
          <w:ilvl w:val="0"/>
          <w:numId w:val="7"/>
        </w:numPr>
      </w:pPr>
      <w:bookmarkStart w:id="7" w:name="_Toc219102247"/>
      <w:r>
        <w:t>Mapa sajta</w:t>
      </w:r>
      <w:bookmarkEnd w:id="7"/>
    </w:p>
    <w:p w14:paraId="584773E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&lt;?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xml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 xml:space="preserve"> version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"1.0"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 xml:space="preserve"> encoding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"UTF-8"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?&gt;</w:t>
      </w:r>
    </w:p>
    <w:p w14:paraId="4836B20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urlset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xmlns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"http://www.sitemaps.org/schemas/sitemap/0.9"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5577A3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</w:p>
    <w:p w14:paraId="37F9B15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&lt;!-- Glavna stranica --&gt;</w:t>
      </w:r>
    </w:p>
    <w:p w14:paraId="0114D9D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url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7F56C97" w14:textId="5750AE6D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loc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https</w:t>
      </w:r>
      <w:r w:rsidR="00D43080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://ngbusiness.github.io/MobilShop/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index.html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loc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D5396C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lastmod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2026-01-12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lastmod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ACC1EE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changefreq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weekly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changefreq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3CB6F5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priority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1.0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priority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E7A74F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url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AE6930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AA274B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&lt;!-- Stranica autora --&gt;</w:t>
      </w:r>
    </w:p>
    <w:p w14:paraId="0563704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url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2D76D05" w14:textId="69185916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loc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https://</w:t>
      </w:r>
      <w:r w:rsidR="00D43080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ngbusiness.github.io/MobilShop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/autor.html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loc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D7E441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lastmod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2026-01-12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lastmod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007EA9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changefreq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monthly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changefreq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ABEBB4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priority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0.5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priority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224782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url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C2146D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3A71FB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urlset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D795EB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304C2F1" w14:textId="77777777" w:rsidR="001D500F" w:rsidRDefault="001D500F" w:rsidP="00921953">
      <w:pPr>
        <w:ind w:left="0"/>
      </w:pPr>
    </w:p>
    <w:p w14:paraId="48B7768F" w14:textId="77777777" w:rsidR="001D500F" w:rsidRPr="001D500F" w:rsidRDefault="001D500F" w:rsidP="001D500F">
      <w:pPr>
        <w:pStyle w:val="Heading2"/>
        <w:numPr>
          <w:ilvl w:val="0"/>
          <w:numId w:val="7"/>
        </w:numPr>
      </w:pPr>
      <w:bookmarkStart w:id="8" w:name="_Toc219102248"/>
      <w:r>
        <w:t>Slike stranica i opisi funkcionalnosti</w:t>
      </w:r>
      <w:bookmarkEnd w:id="8"/>
      <w:r>
        <w:t xml:space="preserve"> </w:t>
      </w:r>
    </w:p>
    <w:p w14:paraId="414C3214" w14:textId="77777777" w:rsidR="001D500F" w:rsidRPr="001D500F" w:rsidRDefault="001D500F" w:rsidP="001D500F"/>
    <w:p w14:paraId="2329F2D9" w14:textId="77777777" w:rsidR="001D500F" w:rsidRDefault="001D500F" w:rsidP="001D500F">
      <w:pPr>
        <w:pStyle w:val="Heading1"/>
      </w:pPr>
      <w:bookmarkStart w:id="9" w:name="_Toc219102249"/>
      <w:r>
        <w:t>Kodovi</w:t>
      </w:r>
      <w:bookmarkEnd w:id="9"/>
    </w:p>
    <w:p w14:paraId="1B56308C" w14:textId="77777777" w:rsidR="001D500F" w:rsidRDefault="001D500F" w:rsidP="001D500F">
      <w:pPr>
        <w:pStyle w:val="Heading2"/>
        <w:numPr>
          <w:ilvl w:val="0"/>
          <w:numId w:val="7"/>
        </w:numPr>
      </w:pPr>
      <w:bookmarkStart w:id="10" w:name="_Toc219102250"/>
      <w:r>
        <w:t>Index strana (index.html)</w:t>
      </w:r>
      <w:bookmarkEnd w:id="10"/>
    </w:p>
    <w:p w14:paraId="133298D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&lt;!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DOCTYPE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html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71E56C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lang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"sr"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1F3247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head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7CB012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meta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charset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"UTF-8"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1F9500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meta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"viewport"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"width=device-width, initial-scale=1.0"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47EFE6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meta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"description"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"MobilShop - Vaša destinacija za najnovije mobilne telefone. Širok izbor Samsung, Apple, Xiaomi i drugih brendova po najboljim cenama."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6F14B6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meta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"keywords"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"mobilni telefoni, smartphone, Samsung, iPhone, Xiaomi, kupovina telefona, MobilShop"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1E7179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meta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"author"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"MobilShop"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981063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meta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"robots"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"index, follow"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5D98B8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meta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property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"og:title"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"MobilShop - Premium Mobilni Telefoni"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5CAC8C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meta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property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"og:description"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"Pronađite savršen telefon za vas. Besplatna dostava, garancija i podrška."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F857B7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meta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property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"og:type"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"website"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EDE8A2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title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MobilShop - Premium Mobilni Telefoni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title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A65DE2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link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"stylesheet"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"/assets/css/style.css"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108EAB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head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E21592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body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067065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header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"header"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B6BFC1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&lt;!-- Dinamicki generisan header --&gt;</w:t>
      </w:r>
    </w:p>
    <w:p w14:paraId="38B3FF1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header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C4ECAC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5C747C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nav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"main-nav"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919A2B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&lt;!-- Dinamicki generisan meni --&gt;</w:t>
      </w:r>
    </w:p>
    <w:p w14:paraId="178519C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nav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839ECE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143754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main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3F6E03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section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"hero"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104530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&lt;!-- Dinamicki generisan hero --&gt;</w:t>
      </w:r>
    </w:p>
    <w:p w14:paraId="6DF2247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section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D6D927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F97CF4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section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"featured-section"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DF84CC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"container"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9A67B1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h2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"featured-title"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&lt;!-- Dinamicki --&gt;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h2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2CCBA1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"featured-subtitle"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&lt;!-- Dinamicki --&gt;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p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30B8F3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"featured-products"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"products-grid"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D823E3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&lt;!-- Dinamicki generisani proizvodi --&gt;</w:t>
      </w:r>
    </w:p>
    <w:p w14:paraId="6899D33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049D6C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BC06CC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section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01AC16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D7B3AF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section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"brands-section"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B92747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"container"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C8BEEA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h2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"brands-title"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&lt;!-- Dinamicki --&gt;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h2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F5021B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"brands-container"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"brands-grid"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02A2C2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&lt;!-- Dinamicki generisani brendovi --&gt;</w:t>
      </w:r>
    </w:p>
    <w:p w14:paraId="2CED3A9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3ECE1C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19EA15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section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D9FEE0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B7B6C9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section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"contact-section"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900D15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"container"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F6BC83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h2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"contact-title"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&lt;!-- Dinamicki --&gt;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h2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4EC454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"contact-subtitle"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&lt;!-- Dinamicki --&gt;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p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72BE06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</w:p>
    <w:p w14:paraId="594CE79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"contact-form"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novalidate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65DAF0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"form-row"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31150B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"form-group"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A52C2A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"ime"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Ime i prezime *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402DE7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input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type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"text"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"ime"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"ime"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placeholder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"Unesite ime i prezime"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D1D122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span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"error-message"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"ime-error"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span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F4E78B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07941A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</w:t>
      </w:r>
    </w:p>
    <w:p w14:paraId="06D82FE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"form-group"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EB1BBE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"email"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Email adresa *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3818B3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input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type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"email"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"email"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"email"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placeholder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"vas@email.com"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BC6AD1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span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"error-message"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"email-error"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span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FEA818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278DB4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18149E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7FDCAB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"form-row"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E5783B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"form-group"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E64A8C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"telefon"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Broj telefona *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6AC5F1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input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type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"tel"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"telefon"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"telefon"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placeholder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"06X XXX XXXX"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DC9E6F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span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"error-message"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"telefon-error"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span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5AEDFF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0D1A8D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6482CB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"form-group"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9E7F05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"brend"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Preferirani brend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1FC62F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select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"brend"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"brend"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A6CA4E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option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-- Izaberite brend --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option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4FDD96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option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"apple"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Apple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option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98913F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option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"samsung"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Samsung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option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ACFA74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option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"xiaomi"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Xiaomi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option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B50F94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option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"huawei"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Huawei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option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C77F24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option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"oneplus"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OnePlus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option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095A32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select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7A1969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span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"error-message"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"brend-error"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span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D1BF7C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4FC5E3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0B61E5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5B6032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"form-group"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2A5024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"budzet"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Budžet (RSD)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F5566B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input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type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"range"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"budzet"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"budzet"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min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"20000"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"300000"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step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"10000"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"100000"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A51426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output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"budzet-output"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100,000 RSD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output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A6C784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E4F0AF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9658BE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"form-group"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7B4669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Šta vas zanima?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ED0BAF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"checkbox-group"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8A1AF8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"checkbox-label"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DD8D74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input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type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"checkbox"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"interesovanje"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"novi"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2C72F2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                        Novi telefoni</w:t>
      </w:r>
    </w:p>
    <w:p w14:paraId="5E68069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7D2982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"checkbox-label"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524690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input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type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"checkbox"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"interesovanje"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"polovni"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0DD653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                        Polovni telefoni</w:t>
      </w:r>
    </w:p>
    <w:p w14:paraId="687FDF1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C9F655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"checkbox-label"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9FF22C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input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type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"checkbox"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"interesovanje"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"akcije"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BE60F4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                        Akcijske ponude</w:t>
      </w:r>
    </w:p>
    <w:p w14:paraId="33E4C83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AE2EE3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"checkbox-label"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EDA230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input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type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"checkbox"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"interesovanje"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"oprema"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17DA1A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                        Oprema i dodaci</w:t>
      </w:r>
    </w:p>
    <w:p w14:paraId="3BAE3CC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65FA83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EC4353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83A81E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7957B1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"form-group"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C9FFFD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"poruka"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Vaša poruka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126B6D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textarea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"poruka"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"poruka"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rows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"4"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placeholder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"Opišite šta tražite..."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textarea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540565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span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"error-message"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"poruka-error"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span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03DA02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735A96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0B06E7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"form-group"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B8BC81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"checkbox-label"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C87FEE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input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type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"checkbox"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"uslovi"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"uslovi"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84B015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    Prihvatam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uslove korišćenja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a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i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politiku privatnosti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a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*</w:t>
      </w:r>
    </w:p>
    <w:p w14:paraId="107F588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072DD9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span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"error-message"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"uslovi-error"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span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1AB174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BA91EE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213E2A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button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type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"submit"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"btn btn-primary"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Pošalji upit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button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FEC07B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form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CF12E3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B87681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"form-success"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"form-success hidden"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4B158A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&lt;!-- Dinamicki prikaz uspesne poruke --&gt;</w:t>
      </w:r>
    </w:p>
    <w:p w14:paraId="02A3DDA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37A623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91609E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section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D86EFC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CA9B81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section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"why-us-section"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607AAB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"container"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F2DD57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h2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"why-us-title"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&lt;!-- Dinamicki --&gt;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h2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C63615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"why-us-container"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"features-grid"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B9B27E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&lt;!-- Dinamicki generisane prednosti --&gt;</w:t>
      </w:r>
    </w:p>
    <w:p w14:paraId="0A56406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9F0881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BA2368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section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91172F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main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D7341F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9B7A13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footer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"footer"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4AF883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&lt;!-- Dinamicki generisan footer --&gt;</w:t>
      </w:r>
    </w:p>
    <w:p w14:paraId="5D08FD9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footer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CF58DB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34B0CC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"modal"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"modal hidden"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1364A4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"modal-content"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7ACCFFD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span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"modal-close"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&amp;times;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span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257F470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"modal-body"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ED4974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&lt;!-- Dinamicki sadrzaj modala --&gt;</w:t>
      </w:r>
    </w:p>
    <w:p w14:paraId="5CBD7B4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C2F3AD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AF23BF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9F2C94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221315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script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src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"js/main.js"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script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E6FA4E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"toast"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"hidden"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C17511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58EF1B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body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7DAE35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html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34FC0B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7CB4564" w14:textId="77777777" w:rsidR="00327BB4" w:rsidRPr="00327BB4" w:rsidRDefault="00327BB4" w:rsidP="00327BB4"/>
    <w:p w14:paraId="549129CC" w14:textId="77777777" w:rsidR="001D500F" w:rsidRDefault="001D500F" w:rsidP="001D500F">
      <w:pPr>
        <w:pStyle w:val="Heading2"/>
        <w:numPr>
          <w:ilvl w:val="0"/>
          <w:numId w:val="7"/>
        </w:numPr>
      </w:pPr>
      <w:bookmarkStart w:id="11" w:name="_Toc219102251"/>
      <w:r>
        <w:t>Autor strana (author.html)</w:t>
      </w:r>
      <w:bookmarkEnd w:id="11"/>
    </w:p>
    <w:p w14:paraId="147B7B0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&lt;!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DOCTYPE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html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02A5BE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lang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"sr"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5413BF5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head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4A18A4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meta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charset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"UTF-8"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442E62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meta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"viewport"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"width=device-width, initial-scale=1.0"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6583C1D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title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Autor - Nikola Gajić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title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AAFB83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link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"stylesheet"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"/assets/css/style.css"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239B89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head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B6A762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body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4E44A4F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"autor-root"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div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3A78906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E48E45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script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src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"/js/main.js"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script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0D6C891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body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7D3122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&lt;/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html</w:t>
      </w:r>
      <w:r w:rsidRPr="005666E1">
        <w:rPr>
          <w:rFonts w:ascii="Consolas" w:eastAsia="Times New Roman" w:hAnsi="Consolas" w:cs="Times New Roman"/>
          <w:color w:val="808080"/>
          <w:sz w:val="21"/>
          <w:szCs w:val="21"/>
          <w:lang w:val="en-US" w:eastAsia="en-US"/>
        </w:rPr>
        <w:t>&gt;</w:t>
      </w:r>
    </w:p>
    <w:p w14:paraId="176BB51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4A77527" w14:textId="77777777" w:rsidR="005666E1" w:rsidRPr="005666E1" w:rsidRDefault="005666E1" w:rsidP="005666E1"/>
    <w:p w14:paraId="5FFD6720" w14:textId="5BD5264F" w:rsidR="00921953" w:rsidRDefault="005666E1" w:rsidP="001D500F">
      <w:pPr>
        <w:pStyle w:val="Heading2"/>
        <w:numPr>
          <w:ilvl w:val="0"/>
          <w:numId w:val="7"/>
        </w:numPr>
      </w:pPr>
      <w:bookmarkStart w:id="12" w:name="_Toc219102252"/>
      <w:r>
        <w:t>Javascript</w:t>
      </w:r>
      <w:r w:rsidR="001D500F">
        <w:t xml:space="preserve"> (</w:t>
      </w:r>
      <w:r>
        <w:t>main.js</w:t>
      </w:r>
      <w:r w:rsidR="001D500F">
        <w:t>)</w:t>
      </w:r>
      <w:bookmarkEnd w:id="12"/>
    </w:p>
    <w:p w14:paraId="1A9A4E1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===== PODACI ZA DINAMICKI ISPIS =====</w:t>
      </w:r>
    </w:p>
    <w:p w14:paraId="2CB2DF4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52BE06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F4DED0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Header podaci</w:t>
      </w:r>
    </w:p>
    <w:p w14:paraId="4B8ACBD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header: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26BA7D4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logoText: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"Mobil&lt;span&gt;Shop&lt;/span&gt;"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B63D60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logoIcon: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📱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0173D0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phone: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"+381 11 123 4567"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68C6DD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email: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"info@mobilshop.rs"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45E8B1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workHours: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"Pon-Sub: 09-20h"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A0B2E8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},</w:t>
      </w:r>
    </w:p>
    <w:p w14:paraId="1A05A35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5587C2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Navigacija</w:t>
      </w:r>
    </w:p>
    <w:p w14:paraId="0E9FB07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navigation: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[</w:t>
      </w:r>
    </w:p>
    <w:p w14:paraId="1F40DBC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"Početna"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"#hero"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active: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true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163D583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"Telefoni"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"#featured-section"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4A6ECCF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"Brendovi"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"#brands-section"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17B8F68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"Kontakt"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"#contact-section"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2DD706C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"O nama"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"#why-us-section"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2D2C5A7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"Autor"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"autor.html"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19981E7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],</w:t>
      </w:r>
    </w:p>
    <w:p w14:paraId="7BD67A4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E1DB99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Hero sekcija</w:t>
      </w:r>
    </w:p>
    <w:p w14:paraId="056631A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hero: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C8A712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"Pronađite Vaš &lt;span&gt;Savršeni&lt;/span&gt; Telefon"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62407E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subtitle: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"Najnoviji modeli vodećih proizvođača po najboljim cenama. Besplatna dostava i 2 godine garancije."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F50639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"NOVO 2024"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A08770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buttons: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[</w:t>
      </w:r>
    </w:p>
    <w:p w14:paraId="11CC5BE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"Pogledaj ponudu"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"btn-primary"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"#featured-section"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67EF9F5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"Kontaktiraj nas"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"btn-secondary"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"#contact-section"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6EC18DD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],</w:t>
      </w:r>
    </w:p>
    <w:p w14:paraId="126AA5B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},</w:t>
      </w:r>
    </w:p>
    <w:p w14:paraId="2064B4E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27CBDB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Naslovi sekcija</w:t>
      </w:r>
    </w:p>
    <w:p w14:paraId="1686C70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sections: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B8D740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featured: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CA9751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"Izdvojeni Telefoni"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BFD6B1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subtitle: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"Najpopularniji modeli koje naši kupci obožavaju"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403122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},</w:t>
      </w:r>
    </w:p>
    <w:p w14:paraId="24DB204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571342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"Brendovi u Ponudi"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2EAB48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subtitle: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"Radimo samo sa proverenim proizvođačima"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11B87C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},</w:t>
      </w:r>
    </w:p>
    <w:p w14:paraId="783427F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contact: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3ED3C2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"Kontaktirajte Nas"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F29FB9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subtitle: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"Imate pitanja? Pošaljite nam upit i odgovorićemo vam u najkraćem roku."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8A58BA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},</w:t>
      </w:r>
    </w:p>
    <w:p w14:paraId="11EB373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whyUs: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7B1557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"Zašto Izabrati Nas?"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928FAC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},</w:t>
      </w:r>
    </w:p>
    <w:p w14:paraId="74291C0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},</w:t>
      </w:r>
    </w:p>
    <w:p w14:paraId="6825F94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3DA3CC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Proizvodi</w:t>
      </w:r>
    </w:p>
    <w:p w14:paraId="365A08B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[</w:t>
      </w:r>
    </w:p>
    <w:p w14:paraId="370D225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{</w:t>
      </w:r>
    </w:p>
    <w:p w14:paraId="0DEAE62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78C46C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"Apple"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B8312C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"iPhone 15 Pro Max"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E73829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specs: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"256GB | Titanijum | A17 Pro"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0663DE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price: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189990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D61158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209990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084346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"sale"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ADC765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image: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"assets/img/iphone-15-pro-max.png"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6B4D6A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fullSpecs: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29B7FA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Ekran: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'6.7" Super Retina XDR'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27C684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Procesor: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"A17 Pro"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9B86FD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RAM: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"8GB"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3A83AA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Memorija: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"256GB"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7DE78C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Kamera: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"48MP + 12MP + 12MP"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CCB290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Baterija: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"4422mAh"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8F2C69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>      },</w:t>
      </w:r>
    </w:p>
    <w:p w14:paraId="34BA6EA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},</w:t>
      </w:r>
    </w:p>
    <w:p w14:paraId="6F33823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{</w:t>
      </w:r>
    </w:p>
    <w:p w14:paraId="26173C6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4749C0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"Samsung"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89267E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"Galaxy S24 Ultra"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3A8B49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specs: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"512GB | Titanijum | SD 8 Gen 3"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A254DD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price: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174990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427048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7E63C7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"new"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6AB41C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image: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"assets/img/s24-ultra.jpg"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3075C5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fullSpecs: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C6D4DE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Ekran: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'6.8" Dynamic AMOLED 2X'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852F69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Procesor: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"Snapdragon 8 Gen 3"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1CA842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RAM: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"12GB"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13D883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Memorija: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"512GB"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09F85F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Kamera: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"200MP + 50MP + 12MP + 10MP"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2E3225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Baterija: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"5000mAh"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EA9DDC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},</w:t>
      </w:r>
    </w:p>
    <w:p w14:paraId="35AE86D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},</w:t>
      </w:r>
    </w:p>
    <w:p w14:paraId="0377489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{</w:t>
      </w:r>
    </w:p>
    <w:p w14:paraId="1228669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2F5000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"Xiaomi"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C0FF85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"14 Ultra"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BB6367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specs: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"512GB | Crna | SD 8 Gen 3"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8540A3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price: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149990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B19709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169990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A00638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"popular"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BF7582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image: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"assets/img/xiaomi-14-ultra.png"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AFDEB1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fullSpecs: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A31D00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Ekran: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'6.73" LTPO AMOLED'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405F58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Procesor: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"Snapdragon 8 Gen 3"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3A83DC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RAM: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"16GB"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85745B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Memorija: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"512GB"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71BA8A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Kamera: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"50MP + 50MP + 50MP"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B21B05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Baterija: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"5000mAh"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675B5E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},</w:t>
      </w:r>
    </w:p>
    <w:p w14:paraId="0CCFDAF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},</w:t>
      </w:r>
    </w:p>
    <w:p w14:paraId="1D0F5E1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{</w:t>
      </w:r>
    </w:p>
    <w:p w14:paraId="7198781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143A98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"OnePlus"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BCB691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"12"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58BC1B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specs: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"256GB | Zelena | SD 8 Gen 3"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D947D5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price: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99990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4983BC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F3A39B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"new"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7C4844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image: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"assets/img/oneplus-12-green.png"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912B7F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fullSpecs: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E2825F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Ekran: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'6.82" LTPO AMOLED'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546620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Procesor: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"Snapdragon 8 Gen 3"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82AAD5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RAM: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"12GB"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8478DB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Memorija: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"256GB"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C153D9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Kamera: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"50MP + 48MP + 64MP"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5E7961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Baterija: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"5400mAh"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07646A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},</w:t>
      </w:r>
    </w:p>
    <w:p w14:paraId="04813B0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},</w:t>
      </w:r>
    </w:p>
    <w:p w14:paraId="6CC2449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{</w:t>
      </w:r>
    </w:p>
    <w:p w14:paraId="73CE7F3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3F4497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"Google"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DB308E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"Pixel 8 Pro"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869B2B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specs: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"256GB | Obsidian | Tensor G3"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9F977F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price: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119990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27CDB2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134990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AF07AD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"sale"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6A5D79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image: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"assets/img/google-pixel-8-pro.png"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34B7C0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fullSpecs: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1E2097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Ekran: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'6.7" LTPO OLED'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791C37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Procesor: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"Google Tensor G3"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E039C2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RAM: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"12GB"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B8A05F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Memorija: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"256GB"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913BC5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Kamera: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"50MP + 48MP + 48MP"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52DD0E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Baterija: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"5050mAh"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9B4836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},</w:t>
      </w:r>
    </w:p>
    <w:p w14:paraId="4D2159C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},</w:t>
      </w:r>
    </w:p>
    <w:p w14:paraId="137D5DC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{</w:t>
      </w:r>
    </w:p>
    <w:p w14:paraId="4B83E0F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6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D59D0E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"Samsung"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9B0D73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"Galaxy Z Fold 5"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03DE90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specs: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"512GB | Crna | Preklopni"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222397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price: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219990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60273D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null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72336D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"popular"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CFB4B8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image: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"assets/img/Samsung-Galaxy-Z-Fold-5.webp"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F8DD5E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fullSpecs: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F53166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Ekran: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'7.6" + 6.2" Dynamic AMOLED'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18EEB9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Procesor: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"Snapdragon 8 Gen 2"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2F1FED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RAM: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"12GB"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8C9596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Memorija: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"512GB"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F78080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Kamera: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"50MP + 12MP + 10MP"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AD9E50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Baterija: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"4400mAh"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434967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>      },</w:t>
      </w:r>
    </w:p>
    <w:p w14:paraId="307D010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},</w:t>
      </w:r>
    </w:p>
    <w:p w14:paraId="469CA94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],</w:t>
      </w:r>
    </w:p>
    <w:p w14:paraId="0316024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E62F5B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Brendovi</w:t>
      </w:r>
    </w:p>
    <w:p w14:paraId="3579AB6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[</w:t>
      </w:r>
    </w:p>
    <w:p w14:paraId="17B250B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"Apple"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icon: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🍎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count: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24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2ECE2C7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"Samsung"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icon: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📱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count: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38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368D3B8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"Xiaomi"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icon: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🔶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count: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6331A9D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"Huawei"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icon: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🔴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count: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18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034EA53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"OnePlus"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icon: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⚡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count: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12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7B24A9E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"Google"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icon: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🔵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count: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8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489635D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],</w:t>
      </w:r>
    </w:p>
    <w:p w14:paraId="459B874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AA1FF1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Prednosti</w:t>
      </w:r>
    </w:p>
    <w:p w14:paraId="33C4140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[</w:t>
      </w:r>
    </w:p>
    <w:p w14:paraId="0442634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{</w:t>
      </w:r>
    </w:p>
    <w:p w14:paraId="01E7A73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icon: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🚚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F06853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"Besplatna Dostava"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831EE4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description: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"Za sve porudžbine iznad 50.000 RSD dostava je potpuno besplatna."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E8EA2A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},</w:t>
      </w:r>
    </w:p>
    <w:p w14:paraId="61020B5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{</w:t>
      </w:r>
    </w:p>
    <w:p w14:paraId="26794D4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icon: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🛡️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695E29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"2 Godine Garancije"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F21F61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description: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"Svi uređaji dolaze sa punom proizvođačkom garancijom."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4E9F41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},</w:t>
      </w:r>
    </w:p>
    <w:p w14:paraId="3E470C1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{</w:t>
      </w:r>
    </w:p>
    <w:p w14:paraId="46A7F5D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icon: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💳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48E51D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"Plaćanje na Rate"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2E70CD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description: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"Mogućnost plaćanja do 24 rate bez kamate."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4E526A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},</w:t>
      </w:r>
    </w:p>
    <w:p w14:paraId="66084FC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{</w:t>
      </w:r>
    </w:p>
    <w:p w14:paraId="67EA265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icon: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🔄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CCEB52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"Zamena Starog Telefona"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10833D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description: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"Zamenite stari telefon za popust na novi model."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2B9B26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},</w:t>
      </w:r>
    </w:p>
    <w:p w14:paraId="58FEA19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],</w:t>
      </w:r>
    </w:p>
    <w:p w14:paraId="3B8AEFD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C208D0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Footer</w:t>
      </w:r>
    </w:p>
    <w:p w14:paraId="67CE678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footer: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465C1A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about: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"MobilShop je vaša pouzdana destinacija za kupovinu mobilnih telefona od 2015. godine."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EC27B2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quickLinks: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[</w:t>
      </w:r>
    </w:p>
    <w:p w14:paraId="05FA970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"Svi telefoni"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797FB82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"Akcijske ponude"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33C7E81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"Novi modeli"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171F780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"Oprema"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2D4C447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],</w:t>
      </w:r>
    </w:p>
    <w:p w14:paraId="61EB4B3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support: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[</w:t>
      </w:r>
    </w:p>
    <w:p w14:paraId="1AB2645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"Česta pitanja"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48C016C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"Garancija"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0C369A7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"Dostava"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25D0E70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"Reklamacije"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},</w:t>
      </w:r>
    </w:p>
    <w:p w14:paraId="5A3CC86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],</w:t>
      </w:r>
    </w:p>
    <w:p w14:paraId="68E1A3E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contact: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3590E5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address: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"Knez Mihailova 25, Beograd"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A87CF0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phone: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"+381 11 123 4567"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71E654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email: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"info@mobilshop.rs"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420734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},</w:t>
      </w:r>
    </w:p>
    <w:p w14:paraId="1BF2D81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social: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[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📘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📸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🐦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📺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],</w:t>
      </w:r>
    </w:p>
    <w:p w14:paraId="4E57A81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copyright: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"© 2026 MobilShop. Sva prava zadržana."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3D76E3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},</w:t>
      </w:r>
    </w:p>
    <w:p w14:paraId="4AAD00B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A021FA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E86724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===== REGULARNI IZRAZI ZA VALIDACIJU =====</w:t>
      </w:r>
    </w:p>
    <w:p w14:paraId="36DB421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482879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patterns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E9806D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Ime: samo slova, razmaci, min 3 karaktera</w:t>
      </w:r>
    </w:p>
    <w:p w14:paraId="594B4A4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ime: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 xml:space="preserve"> /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^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[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>A-Za-zČčĆćŽžŠšĐđ\s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]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{3,50}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$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>/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86DA6D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1A560A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Email: standardni email format</w:t>
      </w:r>
    </w:p>
    <w:p w14:paraId="207A313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email: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 xml:space="preserve"> /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^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[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>a-zA-Z0-9._%+-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]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+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>@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[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>a-zA-Z0-9.-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]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+\.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[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>a-zA-Z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]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{2,}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$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>/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ABE4A6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138C88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Telefon: srpski format (06X XXX XXXX ili +381...)</w:t>
      </w:r>
    </w:p>
    <w:p w14:paraId="3A70BF1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telefon: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 xml:space="preserve"> /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^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\+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>381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|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)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>6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[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>0-9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]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>\s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[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>0-9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]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{3}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>\s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[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>0-9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]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{3,4}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$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>/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26011C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A97B8A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Poruka: min 10 karaktera</w:t>
      </w:r>
    </w:p>
    <w:p w14:paraId="79935D3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poruka: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 xml:space="preserve"> /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^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{10,500}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$</w:t>
      </w:r>
      <w:r w:rsidRPr="005666E1">
        <w:rPr>
          <w:rFonts w:ascii="Consolas" w:eastAsia="Times New Roman" w:hAnsi="Consolas" w:cs="Times New Roman"/>
          <w:color w:val="D16969"/>
          <w:sz w:val="21"/>
          <w:szCs w:val="21"/>
          <w:lang w:val="en-US" w:eastAsia="en-US"/>
        </w:rPr>
        <w:t>/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56D026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202961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845CF2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Poruke gresaka</w:t>
      </w:r>
    </w:p>
    <w:p w14:paraId="49298F6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errorMessages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A6EE94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"Ime mora sadržati 3-50 slova (bez brojeva i specijalnih znakova)"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BF970C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email: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"Unesite validnu email adresu (npr. ime@domen.com)"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B69B1B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telefon: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"Unesite validan broj telefona (npr. 064 123 4567)"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0D4289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poruka: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"Poruka mora imati između 10 i 500 karaktera"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62580D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uslovi: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"Morate prihvatiti uslove korišćenja"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7CCB87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>}</w:t>
      </w:r>
    </w:p>
    <w:p w14:paraId="13CD4B9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===== FUNKCIJA ZA PRIKAZ TOAST PORUKE =====</w:t>
      </w:r>
    </w:p>
    <w:p w14:paraId="45D935E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showToast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message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duration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3000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38F576D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"toast"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3BDC2DF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8DBD76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Ako toast ne postoji, kreiraj ga i ubaci u body</w:t>
      </w:r>
    </w:p>
    <w:p w14:paraId="74E3B4F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!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5EA1DE5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createElement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"div"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02DC7B0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"toast"</w:t>
      </w:r>
    </w:p>
    <w:p w14:paraId="5F680B2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"hidden"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Početno sakriven</w:t>
      </w:r>
    </w:p>
    <w:p w14:paraId="358030E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body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appendChild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11E01F8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5E2728B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F51825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message</w:t>
      </w:r>
    </w:p>
    <w:p w14:paraId="1502349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remove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"hidden"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10A8A82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"show"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3146A59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E4BAD7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Automatski sakrij nakon duration milisekundi</w:t>
      </w:r>
    </w:p>
    <w:p w14:paraId="384B2BC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setTimeout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(()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6DBB1A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remove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"show"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253A781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toast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"hidden"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4F1E7EF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},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duration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5FFAD8A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3556343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71F037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===== FUNKCIJE ZA DINAMICKO KREIRANJE SADRZAJA =====</w:t>
      </w:r>
    </w:p>
    <w:p w14:paraId="0BD5D1D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4E0E40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Formatiranje cene</w:t>
      </w:r>
    </w:p>
    <w:p w14:paraId="6297B03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formatPrice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price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7050DEA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return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price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toLocaleString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"sr-RS"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 RSD"</w:t>
      </w:r>
    </w:p>
    <w:p w14:paraId="697A022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8B29F5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79887E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Kreiranje headera</w:t>
      </w:r>
    </w:p>
    <w:p w14:paraId="41A28FF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renderHeader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1479076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header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"header"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021D3DF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header</w:t>
      </w:r>
    </w:p>
    <w:p w14:paraId="36DE7D1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0712E0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header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innerHTML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</w:t>
      </w:r>
    </w:p>
    <w:p w14:paraId="60FF912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&lt;div class="container"&gt;</w:t>
      </w:r>
    </w:p>
    <w:p w14:paraId="477000A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&lt;div class="header-content"&gt;</w:t>
      </w:r>
    </w:p>
    <w:p w14:paraId="2ED6A43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class="logo"&gt;</w:t>
      </w:r>
    </w:p>
    <w:p w14:paraId="7B66DB1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class="logo-icon"&gt;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logoIcon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&lt;/div&gt;</w:t>
      </w:r>
    </w:p>
    <w:p w14:paraId="33F0375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class="logo-text"&gt;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logoText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&lt;/div&gt;</w:t>
      </w:r>
    </w:p>
    <w:p w14:paraId="21887FD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0C9D368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class="header-info"&gt;</w:t>
      </w:r>
    </w:p>
    <w:p w14:paraId="064156E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class="header-info-item"&gt;</w:t>
      </w:r>
    </w:p>
    <w:p w14:paraId="13AE789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lastRenderedPageBreak/>
        <w:t>                        &lt;span&gt;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📞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</w:t>
      </w:r>
    </w:p>
    <w:p w14:paraId="2754E89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&lt;span&gt;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phone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</w:t>
      </w:r>
    </w:p>
    <w:p w14:paraId="7F6B910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&lt;/div&gt;</w:t>
      </w:r>
    </w:p>
    <w:p w14:paraId="5CA72E1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class="header-info-item"&gt;</w:t>
      </w:r>
    </w:p>
    <w:p w14:paraId="149F973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&lt;span&gt;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✉️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</w:t>
      </w:r>
    </w:p>
    <w:p w14:paraId="4978428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&lt;span&gt;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email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</w:t>
      </w:r>
    </w:p>
    <w:p w14:paraId="259C844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&lt;/div&gt;</w:t>
      </w:r>
    </w:p>
    <w:p w14:paraId="008AF50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class="header-info-item"&gt;</w:t>
      </w:r>
    </w:p>
    <w:p w14:paraId="6DE6DC9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&lt;span&gt;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🕐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</w:t>
      </w:r>
    </w:p>
    <w:p w14:paraId="4CA97EE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&lt;span&gt;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workHours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</w:t>
      </w:r>
    </w:p>
    <w:p w14:paraId="1D760E1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&lt;/div&gt;</w:t>
      </w:r>
    </w:p>
    <w:p w14:paraId="5507DF6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2A1231B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&lt;/div&gt;</w:t>
      </w:r>
    </w:p>
    <w:p w14:paraId="170ABF6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&lt;/div&gt;</w:t>
      </w:r>
    </w:p>
    <w:p w14:paraId="125EB96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`</w:t>
      </w:r>
    </w:p>
    <w:p w14:paraId="56FB611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4C94DF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9C0813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Kreiranje navigacije</w:t>
      </w:r>
    </w:p>
    <w:p w14:paraId="292A640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renderNavigation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5A4BAE0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nav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"main-nav"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2460A58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navItems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navigation</w:t>
      </w:r>
    </w:p>
    <w:p w14:paraId="2ABA009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CB623B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menuHTML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3285AC9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navItems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item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D3A75F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activeClass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item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active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"active"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56CC7A8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menuHTML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`&lt;li&gt;&lt;a href="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item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 class="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activeClass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item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&lt;/a&gt;&lt;/li&gt;`</w:t>
      </w:r>
    </w:p>
    <w:p w14:paraId="7D85087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73A2E0B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A94003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nav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innerHTML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</w:t>
      </w:r>
    </w:p>
    <w:p w14:paraId="2AD9CE5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&lt;div class="nav-container"&gt;</w:t>
      </w:r>
    </w:p>
    <w:p w14:paraId="00CDE9E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&lt;button class="mobile-menu-toggle" aria-label="Otvori meni"&gt;</w:t>
      </w:r>
      <w:r w:rsidRPr="005666E1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en-US"/>
        </w:rPr>
        <w:t>☰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&lt;/button&gt;</w:t>
      </w:r>
    </w:p>
    <w:p w14:paraId="7693E86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&lt;ul class="nav-menu"&gt;</w:t>
      </w:r>
    </w:p>
    <w:p w14:paraId="2347F0A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menuHTML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</w:p>
    <w:p w14:paraId="19E7A98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&lt;/ul&gt;</w:t>
      </w:r>
    </w:p>
    <w:p w14:paraId="67608E9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&lt;div class="nav-search"&gt;</w:t>
      </w:r>
    </w:p>
    <w:p w14:paraId="7E4B272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&lt;input type="search" placeholder="Pretraži telefone..." id="search-input"&gt;</w:t>
      </w:r>
    </w:p>
    <w:p w14:paraId="242AA78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&lt;/div&gt;</w:t>
      </w:r>
    </w:p>
    <w:p w14:paraId="136A29F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&lt;/div&gt;</w:t>
      </w:r>
    </w:p>
    <w:p w14:paraId="6AD95BA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`</w:t>
      </w:r>
    </w:p>
    <w:p w14:paraId="2F9DC48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2882A3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Dodaj event listener za mobilni meni</w:t>
      </w:r>
    </w:p>
    <w:p w14:paraId="4CC8069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setupMobileMenu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30B10EA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>}</w:t>
      </w:r>
    </w:p>
    <w:p w14:paraId="138B903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C28FB6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Kreiranje hero sekcije</w:t>
      </w:r>
    </w:p>
    <w:p w14:paraId="7B42763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renderHero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3FBCF75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hero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"hero"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4F6A823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hero</w:t>
      </w:r>
    </w:p>
    <w:p w14:paraId="4412C3E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EF3920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buttonsHTML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0134CC3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buttons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btn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18C098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buttonsHTML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`&lt;a href="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btn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" class="btn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btn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btn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&lt;/a&gt;`</w:t>
      </w:r>
    </w:p>
    <w:p w14:paraId="5455E02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7D84026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C5C9D3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hero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innerHTML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</w:t>
      </w:r>
    </w:p>
    <w:p w14:paraId="1807BCD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&lt;div class="container"&gt;</w:t>
      </w:r>
    </w:p>
    <w:p w14:paraId="7BE5567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&lt;div class="hero-content"&gt;</w:t>
      </w:r>
    </w:p>
    <w:p w14:paraId="2833919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class="hero-text animate-in"&gt;</w:t>
      </w:r>
    </w:p>
    <w:p w14:paraId="5D66014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&lt;h1&gt;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&lt;/h1&gt;</w:t>
      </w:r>
    </w:p>
    <w:p w14:paraId="2D4C31C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&lt;p&gt;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subtitle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5F1E541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class="hero-buttons"&gt;</w:t>
      </w:r>
    </w:p>
    <w:p w14:paraId="298DDEE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buttonsHTML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</w:p>
    <w:p w14:paraId="42AD6C9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&lt;/div&gt;</w:t>
      </w:r>
    </w:p>
    <w:p w14:paraId="122B651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25D2492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class="hero-image"&gt;</w:t>
      </w:r>
    </w:p>
    <w:p w14:paraId="0F4DF5B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class="hero-phone-display"&gt;</w:t>
      </w:r>
    </w:p>
    <w:p w14:paraId="3CD7B04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&lt;div class="phone-mockup"&gt;</w:t>
      </w:r>
    </w:p>
    <w:p w14:paraId="3991EB2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    &lt;div class="phone-screen"&gt;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📱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&lt;/div&gt;</w:t>
      </w:r>
    </w:p>
    <w:p w14:paraId="2DF832A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&lt;/div&gt;</w:t>
      </w:r>
    </w:p>
    <w:p w14:paraId="25BD176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&lt;div class="hero-badge pulse"&gt;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&lt;/div&gt;</w:t>
      </w:r>
    </w:p>
    <w:p w14:paraId="62387EB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&lt;/div&gt;</w:t>
      </w:r>
    </w:p>
    <w:p w14:paraId="2C63508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791567D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&lt;/div&gt;</w:t>
      </w:r>
    </w:p>
    <w:p w14:paraId="453E902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&lt;/div&gt;</w:t>
      </w:r>
    </w:p>
    <w:p w14:paraId="0C2D269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`</w:t>
      </w:r>
    </w:p>
    <w:p w14:paraId="3B2D994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5F5E751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5BEB89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Kreiranje proizvoda</w:t>
      </w:r>
    </w:p>
    <w:p w14:paraId="40BC4C6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renderProducts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12CBD33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"featured-products"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307225D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"featured-title"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2621980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subtitleEl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"featured-subtitle"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71D2C50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DDD47A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sections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</w:t>
      </w:r>
    </w:p>
    <w:p w14:paraId="6D12AEC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subtitleEl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sections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subtitle</w:t>
      </w:r>
    </w:p>
    <w:p w14:paraId="00C8E63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subtitleEl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"section-subtitle text-center"</w:t>
      </w:r>
    </w:p>
    <w:p w14:paraId="3634634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"text-center"</w:t>
      </w:r>
    </w:p>
    <w:p w14:paraId="12D1ADC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105855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1BD820D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D7166B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index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27F8A8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badgeClass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"sale"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"badge-sale"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"new"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"badge-new"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"badge-popular"</w:t>
      </w:r>
    </w:p>
    <w:p w14:paraId="41F2080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badgeText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"sale"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"Akcija"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"new"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"Novo"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"Popularno"</w:t>
      </w:r>
    </w:p>
    <w:p w14:paraId="7D2BBE9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23BF8A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oldPriceHTML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`&lt;span class="price-old"&gt;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formatPrice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&lt;/span&gt;`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21BF0F4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9BA3D9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</w:t>
      </w:r>
    </w:p>
    <w:p w14:paraId="38D963B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&lt;div class="product-card animate-in" style="animation-delay: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index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*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0.1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s" data-product-id="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</w:p>
    <w:p w14:paraId="06D2E3C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    &lt;span class="product-badge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badgeClass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badgeText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</w:t>
      </w:r>
    </w:p>
    <w:p w14:paraId="63793F0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class="product-image"&gt;</w:t>
      </w:r>
    </w:p>
    <w:p w14:paraId="3D72F0E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&lt;img src="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image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 alt="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</w:p>
    <w:p w14:paraId="7D911BE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42E806B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class="product-info"&gt;</w:t>
      </w:r>
    </w:p>
    <w:p w14:paraId="5A55A0B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class="product-brand"&gt;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&lt;/div&gt;</w:t>
      </w:r>
    </w:p>
    <w:p w14:paraId="2203ACA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&lt;h3 class="product-name"&gt;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&lt;/h3&gt;</w:t>
      </w:r>
    </w:p>
    <w:p w14:paraId="0204500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&lt;p class="product-specs"&gt;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specs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7A7ED49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class="product-price"&gt;</w:t>
      </w:r>
    </w:p>
    <w:p w14:paraId="6EAE799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&lt;span class="price-current"&gt;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formatPrice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price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</w:t>
      </w:r>
    </w:p>
    <w:p w14:paraId="367BE42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oldPriceHTML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</w:p>
    <w:p w14:paraId="49EBC87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&lt;/div&gt;</w:t>
      </w:r>
    </w:p>
    <w:p w14:paraId="7575539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class="product-actions"&gt;</w:t>
      </w:r>
    </w:p>
    <w:p w14:paraId="3114BF1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&lt;button class="btn btn-primary btn-details" data-id="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"&gt;Detalji&lt;/button&gt;</w:t>
      </w:r>
    </w:p>
    <w:p w14:paraId="03F2C8B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&lt;button class="btn btn-accent btn-cart" data-id="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🛒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Korpa&lt;/button&gt;</w:t>
      </w:r>
    </w:p>
    <w:p w14:paraId="140AF0A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&lt;/div&gt;</w:t>
      </w:r>
    </w:p>
    <w:p w14:paraId="02BEAD7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681107D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&lt;/div&gt;</w:t>
      </w:r>
    </w:p>
    <w:p w14:paraId="7067A97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`</w:t>
      </w:r>
    </w:p>
    <w:p w14:paraId="53DE091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080F616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1180F5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innerHTML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productsHTML</w:t>
      </w:r>
    </w:p>
    <w:p w14:paraId="231190E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3F0403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Dodaj event listenere za proizvode</w:t>
      </w:r>
    </w:p>
    <w:p w14:paraId="62DC391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setupProductEvents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35875A0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496D37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93AF97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Kreiranje brendova</w:t>
      </w:r>
    </w:p>
    <w:p w14:paraId="7680E20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renderBrands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496D2A2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"brands-container"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7BF6BF6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"brands-title"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4419DD2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F473D3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sections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</w:t>
      </w:r>
    </w:p>
    <w:p w14:paraId="5B03A14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"text-center"</w:t>
      </w:r>
    </w:p>
    <w:p w14:paraId="354FBD4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F1DDA8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brandsHTML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4755900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8829F8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index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62FC39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brandsHTML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</w:t>
      </w:r>
    </w:p>
    <w:p w14:paraId="716FF3E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&lt;div class="brand-card animate-in" style="animation-delay: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index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*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0.1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s" data-brand="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</w:p>
    <w:p w14:paraId="6EED335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class="brand-icon"&gt;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icon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&lt;/div&gt;</w:t>
      </w:r>
    </w:p>
    <w:p w14:paraId="1CD7A0F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class="brand-name"&gt;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&lt;/div&gt;</w:t>
      </w:r>
    </w:p>
    <w:p w14:paraId="17480B0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class="brand-count"&gt;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count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modela&lt;/div&gt;</w:t>
      </w:r>
    </w:p>
    <w:p w14:paraId="41DB4AA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&lt;/div&gt;</w:t>
      </w:r>
    </w:p>
    <w:p w14:paraId="14CBDD5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`</w:t>
      </w:r>
    </w:p>
    <w:p w14:paraId="6BF6D89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77E053C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3FBC0C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innerHTML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brandsHTML</w:t>
      </w:r>
    </w:p>
    <w:p w14:paraId="1C2076E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47D59B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Dodaj event listenere za brendove</w:t>
      </w:r>
    </w:p>
    <w:p w14:paraId="77E6F83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setupBrandFilter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72CCA40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FBC8E5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FAE2AB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Kreiranje prednosti</w:t>
      </w:r>
    </w:p>
    <w:p w14:paraId="07A9EA1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renderFeatures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1C86BAB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"why-us-container"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77B4EA9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"why-us-title"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7297CDC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4BF784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sections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whyUs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</w:t>
      </w:r>
    </w:p>
    <w:p w14:paraId="007551C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"text-center"</w:t>
      </w:r>
    </w:p>
    <w:p w14:paraId="2FCECB9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B64E4E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featuresHTML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58AD513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C12438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index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3B644C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featuresHTML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</w:t>
      </w:r>
    </w:p>
    <w:p w14:paraId="727A385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&lt;div class="feature-card animate-in" style="animation-delay: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index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*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0.1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s"&gt;</w:t>
      </w:r>
    </w:p>
    <w:p w14:paraId="55D194C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class="feature-icon"&gt;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icon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&lt;/div&gt;</w:t>
      </w:r>
    </w:p>
    <w:p w14:paraId="6445E20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lastRenderedPageBreak/>
        <w:t>                &lt;h3 class="feature-title"&gt;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&lt;/h3&gt;</w:t>
      </w:r>
    </w:p>
    <w:p w14:paraId="67FCD57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&lt;p class="feature-description"&gt;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description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69956B6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&lt;/div&gt;</w:t>
      </w:r>
    </w:p>
    <w:p w14:paraId="2445307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`</w:t>
      </w:r>
    </w:p>
    <w:p w14:paraId="0D61495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6846FE4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695865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innerHTML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featuresHTML</w:t>
      </w:r>
    </w:p>
    <w:p w14:paraId="314F995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55B9668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49E57E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Kreiranje footera</w:t>
      </w:r>
    </w:p>
    <w:p w14:paraId="099F081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renderFooter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3507408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footer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"footer"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7242C4B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footer</w:t>
      </w:r>
    </w:p>
    <w:p w14:paraId="0681AC9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7C736D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quickLinksHTML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708F6DA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quickLinks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96DBB0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quickLinksHTML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`&lt;li&gt;&lt;a href="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link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link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&lt;/a&gt;&lt;/li&gt;`</w:t>
      </w:r>
    </w:p>
    <w:p w14:paraId="11AD4AB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401857C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0EB319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supportLinksHTML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59DA940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support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16E658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supportLinksHTML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`&lt;li&gt;&lt;a href="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link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link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&lt;/a&gt;&lt;/li&gt;`</w:t>
      </w:r>
    </w:p>
    <w:p w14:paraId="733ACBA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31A4BCE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7F0034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socialHTML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6DBB4D7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social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icon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5983D7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socialHTML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`&lt;a href="#" class="social-link"&gt;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icon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&lt;/a&gt;`</w:t>
      </w:r>
    </w:p>
    <w:p w14:paraId="7C7B4A6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20E276D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AF6B22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footer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innerHTML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</w:t>
      </w:r>
    </w:p>
    <w:p w14:paraId="551D995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&lt;div class="container"&gt;</w:t>
      </w:r>
    </w:p>
    <w:p w14:paraId="6B91C07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&lt;div class="footer-content"&gt;</w:t>
      </w:r>
    </w:p>
    <w:p w14:paraId="519208E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class="footer-section"&gt;</w:t>
      </w:r>
    </w:p>
    <w:p w14:paraId="6A6C2DB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&lt;h3&gt;O Nama&lt;/h3&gt;</w:t>
      </w:r>
    </w:p>
    <w:p w14:paraId="53223D8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&lt;p&gt;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about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639FA73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class="social-links"&gt;</w:t>
      </w:r>
    </w:p>
    <w:p w14:paraId="7EDF62F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socialHTML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</w:p>
    <w:p w14:paraId="5AE38F9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&lt;/div&gt;</w:t>
      </w:r>
    </w:p>
    <w:p w14:paraId="67087E2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4BDD7AE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class="footer-section"&gt;</w:t>
      </w:r>
    </w:p>
    <w:p w14:paraId="0AC0179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&lt;h3&gt;Brzi Linkovi&lt;/h3&gt;</w:t>
      </w:r>
    </w:p>
    <w:p w14:paraId="06555CB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&lt;ul&gt;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quickLinksHTML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&lt;/ul&gt;</w:t>
      </w:r>
    </w:p>
    <w:p w14:paraId="13D1903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lastRenderedPageBreak/>
        <w:t>                &lt;/div&gt;</w:t>
      </w:r>
    </w:p>
    <w:p w14:paraId="6995BA3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class="footer-section"&gt;</w:t>
      </w:r>
    </w:p>
    <w:p w14:paraId="3015809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&lt;h3&gt;Podrška&lt;/h3&gt;</w:t>
      </w:r>
    </w:p>
    <w:p w14:paraId="43F3B61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&lt;ul&gt;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supportLinksHTML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&lt;/ul&gt;</w:t>
      </w:r>
    </w:p>
    <w:p w14:paraId="779D6CE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6D674D2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class="footer-section"&gt;</w:t>
      </w:r>
    </w:p>
    <w:p w14:paraId="2F08BC5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&lt;h3&gt;Kontakt&lt;/h3&gt;</w:t>
      </w:r>
    </w:p>
    <w:p w14:paraId="7D2E65B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&lt;p&gt;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📍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contact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address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78001C7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&lt;p&gt;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📞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contact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phone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3750705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&lt;p&gt;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✉️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contact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email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23F3CB7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5AD0B39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&lt;/div&gt;</w:t>
      </w:r>
    </w:p>
    <w:p w14:paraId="1385DC1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&lt;div class="footer-bottom"&gt;</w:t>
      </w:r>
    </w:p>
    <w:p w14:paraId="1159B92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copyright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</w:p>
    <w:p w14:paraId="3A20A94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&lt;/div&gt;</w:t>
      </w:r>
    </w:p>
    <w:p w14:paraId="120A73F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&lt;/div&gt;</w:t>
      </w:r>
    </w:p>
    <w:p w14:paraId="360F918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`</w:t>
      </w:r>
    </w:p>
    <w:p w14:paraId="0E4F279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DAD7D4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3ABEEF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Postavljanje naslova kontakt sekcije</w:t>
      </w:r>
    </w:p>
    <w:p w14:paraId="05FAB82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renderContactTitles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7E7825E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"contact-title"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6254134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subtitleEl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"contact-subtitle"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4E7428F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955537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sections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contact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title</w:t>
      </w:r>
    </w:p>
    <w:p w14:paraId="396FE91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titleEl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"text-center"</w:t>
      </w:r>
    </w:p>
    <w:p w14:paraId="154E615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subtitleEl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sections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contact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subtitle</w:t>
      </w:r>
    </w:p>
    <w:p w14:paraId="7AF9FB3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subtitleEl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"section-subtitle text-center"</w:t>
      </w:r>
    </w:p>
    <w:p w14:paraId="63280D7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299014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2D27DA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===== VALIDACIJA FORME =====</w:t>
      </w:r>
    </w:p>
    <w:p w14:paraId="302B0B0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E527DC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validateField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pattern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errorElementId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3DAF452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trim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07FBF21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errorElement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errorElementId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6783DDF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8E6EC4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5E03255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remove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"success"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"error"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39BBD09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errorElement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753D4EB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return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false</w:t>
      </w:r>
    </w:p>
    <w:p w14:paraId="4C0104D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5E228D0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E89543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pattern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test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 {</w:t>
      </w:r>
    </w:p>
    <w:p w14:paraId="2570491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remove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"error"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5FB127C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"success"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2A51275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errorElement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065EE0B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return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true</w:t>
      </w:r>
    </w:p>
    <w:p w14:paraId="00E08BF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}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else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166BD1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remove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"success"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1D70782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"error"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7EBDD42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fieldName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errorElementId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replace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"-error"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53806BD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errorElement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errorMessages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fieldName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]</w:t>
      </w:r>
    </w:p>
    <w:p w14:paraId="00B57C8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return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false</w:t>
      </w:r>
    </w:p>
    <w:p w14:paraId="4D764E8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4EB09AC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82F30B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56BD30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setupFormValidation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448CE1B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"contact-form"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6BBBAEF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imeField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"ime"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1A33841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emailField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"email"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455EF15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telefonField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"telefon"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665E97E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porukaField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"poruka"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55F5B92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usloviField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"uslovi"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4ECCF74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budzetField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"budzet"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2836CD5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budzetOutput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"budzet-output"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597029B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EFD4AA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Real-time validacija</w:t>
      </w:r>
    </w:p>
    <w:p w14:paraId="1625446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imeField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"input"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()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validateField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imeField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patterns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"ime-error"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</w:t>
      </w:r>
    </w:p>
    <w:p w14:paraId="2EBE008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emailField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"input"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()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validateField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emailField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patterns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email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"email-error"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</w:t>
      </w:r>
    </w:p>
    <w:p w14:paraId="4A2818F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telefonField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"input"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()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validateField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telefonField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patterns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telefon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"telefon-error"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</w:t>
      </w:r>
    </w:p>
    <w:p w14:paraId="7F5252E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porukaField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"input"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()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validateField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porukaField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patterns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poruka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"poruka-error"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</w:t>
      </w:r>
    </w:p>
    <w:p w14:paraId="144286D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73AA3D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Budzet slider</w:t>
      </w:r>
    </w:p>
    <w:p w14:paraId="7FAB62F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budzetField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"input"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()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D016A7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budzetOutput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formatPrice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Number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parseInt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budzetField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</w:t>
      </w:r>
    </w:p>
    <w:p w14:paraId="6A5F0A8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5B2319F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CA89C9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Form submit</w:t>
      </w:r>
    </w:p>
    <w:p w14:paraId="1B8BD74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"submit"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 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ECE557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preventDefault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2CB2C46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125600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Validacija svih polja</w:t>
      </w:r>
    </w:p>
    <w:p w14:paraId="71E2111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isImeValid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validateField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imeField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patterns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"ime-error"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08B64E5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isEmailValid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validateField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emailField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patterns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email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"email-error"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54E80EE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isTelefonValid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validateField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telefonField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patterns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telefon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"telefon-error"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658FE58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C65DF7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Provera uslova</w:t>
      </w:r>
    </w:p>
    <w:p w14:paraId="4B3B77A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usloviError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"uslovi-error"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436A392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isUsloviValid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true</w:t>
      </w:r>
    </w:p>
    <w:p w14:paraId="5D2068A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!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usloviField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checked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3F5CECA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usloviError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errorMessages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uslovi</w:t>
      </w:r>
    </w:p>
    <w:p w14:paraId="6AEF656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isUsloviValid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false</w:t>
      </w:r>
    </w:p>
    <w:p w14:paraId="7D1337F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}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else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556636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usloviError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3E2F750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</w:t>
      </w:r>
    </w:p>
    <w:p w14:paraId="3DAA546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A73F33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Ako je sve validno</w:t>
      </w:r>
    </w:p>
    <w:p w14:paraId="5D4666F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isImeValid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&amp;&amp;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isEmailValid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&amp;&amp;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isTelefonValid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&amp;&amp;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isUsloviValid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70E9C1D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Prikupi podatke</w:t>
      </w:r>
    </w:p>
    <w:p w14:paraId="52BF1FD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formData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9354BF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imeField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trim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(),</w:t>
      </w:r>
    </w:p>
    <w:p w14:paraId="5CAFA91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email: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emailField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trim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(),</w:t>
      </w:r>
    </w:p>
    <w:p w14:paraId="59F7460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telefon: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telefonField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trim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(),</w:t>
      </w:r>
    </w:p>
    <w:p w14:paraId="7E455BF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brend: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"brend"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5E711F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budzet: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budzetField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CA9F45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interesovanja: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Array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from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querySelectorAll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'input[name="interesovanje"]:checked'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map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</w:p>
    <w:p w14:paraId="2F0FC13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  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cb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cb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A742E6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),</w:t>
      </w:r>
    </w:p>
    <w:p w14:paraId="2623F91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poruka: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porukaField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trim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(),</w:t>
      </w:r>
    </w:p>
    <w:p w14:paraId="4D177D2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}</w:t>
      </w:r>
    </w:p>
    <w:p w14:paraId="1929624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3AB926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Prikazi uspesnu poruku</w:t>
      </w:r>
    </w:p>
    <w:p w14:paraId="481C997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showFormSuccess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formData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0C38437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</w:t>
      </w:r>
    </w:p>
    <w:p w14:paraId="6581393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297DF9E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0E81E5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3E0647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showFormSuccess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127A1A6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"contact-form"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71544CC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successDiv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"form-success"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4A11E97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C37955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brendText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brend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brend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charAt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toUpperCase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()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brend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slice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"Nije izabrano"</w:t>
      </w:r>
    </w:p>
    <w:p w14:paraId="6B69DDA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interesovanjaText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interesovanja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length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interesovanja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join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", 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"Nije izabrano"</w:t>
      </w:r>
    </w:p>
    <w:p w14:paraId="5769842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600557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successDiv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innerHTML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</w:t>
      </w:r>
    </w:p>
    <w:p w14:paraId="55DC7D8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&lt;div class="form-success-icon"&gt;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✅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&lt;/div&gt;</w:t>
      </w:r>
    </w:p>
    <w:p w14:paraId="06C81A6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&lt;h3&gt;Hvala Vam,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!&lt;/h3&gt;</w:t>
      </w:r>
    </w:p>
    <w:p w14:paraId="45A8C48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&lt;p&gt;Vaš upit je uspešno poslat. Odgovorićemo vam u najkraćem roku na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email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.&lt;/p&gt;</w:t>
      </w:r>
    </w:p>
    <w:p w14:paraId="7687EE8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&lt;div class="submitted-data"&gt;</w:t>
      </w:r>
    </w:p>
    <w:p w14:paraId="57D633B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&lt;h4&gt;Poslati podaci:&lt;/h4&gt;</w:t>
      </w:r>
    </w:p>
    <w:p w14:paraId="4F8BC82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&lt;p&gt;&lt;strong&gt;Ime:&lt;/strong&gt;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408B637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&lt;p&gt;&lt;strong&gt;Email:&lt;/strong&gt;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email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3E74263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&lt;p&gt;&lt;strong&gt;Telefon:&lt;/strong&gt;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telefon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08EA351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&lt;p&gt;&lt;strong&gt;Brend:&lt;/strong&gt;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brendText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1C028C0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&lt;p&gt;&lt;strong&gt;Budžet:&lt;/strong&gt;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formatPrice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Number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parseInt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budzet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))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28C344A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&lt;p&gt;&lt;strong&gt;Interesovanja:&lt;/strong&gt;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interesovanjaText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662EBA6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&lt;p&gt;&lt;strong&gt;Poruka:&lt;/strong&gt;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poruka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||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"Nema poruke"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29B0D5A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&lt;/div&gt;</w:t>
      </w:r>
    </w:p>
    <w:p w14:paraId="0002682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&lt;button class="btn btn-primary" onclick="resetForm()" style="margin-top: 1rem;"&gt;Pošalji novi upit&lt;/button&gt;</w:t>
      </w:r>
    </w:p>
    <w:p w14:paraId="77616D6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`</w:t>
      </w:r>
    </w:p>
    <w:p w14:paraId="6FAE600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FA6FE4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"hidden"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1475CEE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successDiv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remove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"hidden"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068E1C2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4D9CCA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28D9C2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resetForm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0DAD654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"contact-form"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50143DF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successDiv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"form-success"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3399713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09A027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reset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4F5D1F6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querySelectorAll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"input, textarea, select"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28B085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field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remove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"success"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"error"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6ACBBB7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24E461A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"budzet-output"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"100,000 RSD"</w:t>
      </w:r>
    </w:p>
    <w:p w14:paraId="688258B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B93698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successDiv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"hidden"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11437D1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remove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"hidden"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6521AAB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57A05CB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E11D7E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===== MOBILNI MENI =====</w:t>
      </w:r>
    </w:p>
    <w:p w14:paraId="4D95C48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5A1BE6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setupMobileMenu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29110CF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toggle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querySelector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".mobile-menu-toggle"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0E2C34E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menu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querySelector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".nav-menu"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50F575F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3BADFC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toggle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&amp;&amp;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menu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6328338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toggle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"click"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()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84DB8A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menu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toggle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"active"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78B1CD1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toggle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menu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contains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"active"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en-US"/>
        </w:rPr>
        <w:t>✕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en-US"/>
        </w:rPr>
        <w:t>☰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</w:p>
    <w:p w14:paraId="5816A15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})</w:t>
      </w:r>
    </w:p>
    <w:p w14:paraId="773824F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FEE6DC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Zatvori meni kada se klikne na link</w:t>
      </w:r>
    </w:p>
    <w:p w14:paraId="38F6033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menu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querySelectorAll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0E56CD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"click"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()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C8CEEC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menu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remove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"active"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15B172D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toggle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  <w:r w:rsidRPr="005666E1">
        <w:rPr>
          <w:rFonts w:ascii="Segoe UI Symbol" w:eastAsia="Times New Roman" w:hAnsi="Segoe UI Symbol" w:cs="Segoe UI Symbol"/>
          <w:color w:val="CE9178"/>
          <w:sz w:val="21"/>
          <w:szCs w:val="21"/>
          <w:lang w:val="en-US" w:eastAsia="en-US"/>
        </w:rPr>
        <w:t>☰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</w:t>
      </w:r>
    </w:p>
    <w:p w14:paraId="538F18B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})</w:t>
      </w:r>
    </w:p>
    <w:p w14:paraId="33B4EFD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})</w:t>
      </w:r>
    </w:p>
    <w:p w14:paraId="3F60E0A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0296EAD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72BD00B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7D163E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===== MODAL ZA PROIZVODE =====</w:t>
      </w:r>
    </w:p>
    <w:p w14:paraId="16F30D7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558083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showProductModal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1D40D19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find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5AB682D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!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return</w:t>
      </w:r>
    </w:p>
    <w:p w14:paraId="26C6A09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D0C827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modal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"modal"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53F5405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modalBody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"modal-body"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02B1CC7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9FD543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specsHTML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0695505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for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[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key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]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of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Object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entries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fullSpecs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 {</w:t>
      </w:r>
    </w:p>
    <w:p w14:paraId="2937587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specsHTML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`&lt;li&gt;&lt;span&gt;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key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&lt;/span&gt;&lt;span&gt;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&lt;/span&gt;&lt;/li&gt;`</w:t>
      </w:r>
    </w:p>
    <w:p w14:paraId="4B4AB98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0CBC757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4F4298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oldPriceHTML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`&lt;span class="price-old"&gt;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formatPrice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&lt;/span&gt;`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15E925B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C57930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modalBody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innerHTML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</w:t>
      </w:r>
    </w:p>
    <w:p w14:paraId="36B02EF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&lt;div class="modal-product-image"&gt;</w:t>
      </w:r>
    </w:p>
    <w:p w14:paraId="20066EC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&lt;img src="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image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 alt="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</w:p>
    <w:p w14:paraId="31D4B93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&lt;/div&gt;</w:t>
      </w:r>
    </w:p>
    <w:p w14:paraId="48D21C3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&lt;div class="modal-product-info"&gt;</w:t>
      </w:r>
    </w:p>
    <w:p w14:paraId="3F9059E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&lt;div class="product-brand"&gt;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&lt;/div&gt;</w:t>
      </w:r>
    </w:p>
    <w:p w14:paraId="1FD574B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&lt;h2&gt;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&lt;/h2&gt;</w:t>
      </w:r>
    </w:p>
    <w:p w14:paraId="5AEB781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&lt;div class="product-price" style="margin: 1rem 0;"&gt;</w:t>
      </w:r>
    </w:p>
    <w:p w14:paraId="166B85A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lastRenderedPageBreak/>
        <w:t>                &lt;span class="price-current"&gt;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formatPrice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price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</w:t>
      </w:r>
    </w:p>
    <w:p w14:paraId="35F3AD2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oldPriceHTML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</w:p>
    <w:p w14:paraId="6046048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&lt;/div&gt;</w:t>
      </w:r>
    </w:p>
    <w:p w14:paraId="7927E58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&lt;p&gt;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specs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0A9DB1B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&lt;div class="modal-specs"&gt;</w:t>
      </w:r>
    </w:p>
    <w:p w14:paraId="5EB726D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&lt;h4&gt;Specifikacije:&lt;/h4&gt;</w:t>
      </w:r>
    </w:p>
    <w:p w14:paraId="33593DB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&lt;ul&gt;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specsHTML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&lt;/ul&gt;</w:t>
      </w:r>
    </w:p>
    <w:p w14:paraId="01A1D09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&lt;/div&gt;</w:t>
      </w:r>
    </w:p>
    <w:p w14:paraId="37CB869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&lt;div class="product-actions"&gt;</w:t>
      </w:r>
    </w:p>
    <w:p w14:paraId="15F7645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&lt;button class="btn btn-accent btn-cart" data-id="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🛒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Dodaj u korpu&lt;/button&gt;</w:t>
      </w:r>
    </w:p>
    <w:p w14:paraId="4ED12AD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&lt;a href="#contact-section" class="btn btn-primary" onclick="closeModal()"&gt;Pošalji upit&lt;/a&gt;</w:t>
      </w:r>
    </w:p>
    <w:p w14:paraId="4965F7D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&lt;/div&gt;</w:t>
      </w:r>
    </w:p>
    <w:p w14:paraId="67E0C1C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&lt;/div&gt;</w:t>
      </w:r>
    </w:p>
    <w:p w14:paraId="3475BEC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`</w:t>
      </w:r>
    </w:p>
    <w:p w14:paraId="24241AC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824194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modal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remove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"hidden"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3BE9F86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9EC6CA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E12051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closeModal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3459E77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modal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"modal"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7811D58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modal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"hidden"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5F3ACF8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E383C3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E6A0EF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setupProductEvents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45CC508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Detalji dugmici</w:t>
      </w:r>
    </w:p>
    <w:p w14:paraId="4A3A133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querySelectorAll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".btn-details"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btn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0FF624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btn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"click"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() {</w:t>
      </w:r>
    </w:p>
    <w:p w14:paraId="506ABE1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productId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Number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parseInt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this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getAttribute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"data-id"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</w:t>
      </w:r>
    </w:p>
    <w:p w14:paraId="2A0C942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showProductModal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productId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3F9CCE1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})</w:t>
      </w:r>
    </w:p>
    <w:p w14:paraId="7D9C644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73C11DD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2A3882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Korpa dugmici</w:t>
      </w:r>
    </w:p>
    <w:p w14:paraId="66ABAE3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querySelectorAll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".btn-cart"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btn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347509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btn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"click"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() {</w:t>
      </w:r>
    </w:p>
    <w:p w14:paraId="41EB9E2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productId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EC9B0"/>
          <w:sz w:val="21"/>
          <w:szCs w:val="21"/>
          <w:lang w:val="en-US" w:eastAsia="en-US"/>
        </w:rPr>
        <w:t>Number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parseInt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this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getAttribute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"data-id"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</w:t>
      </w:r>
    </w:p>
    <w:p w14:paraId="071FFEB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find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productId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717B683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265975C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showToast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je dodat u korpu!`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5108E3F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}</w:t>
      </w:r>
    </w:p>
    <w:p w14:paraId="5D1E077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})</w:t>
      </w:r>
    </w:p>
    <w:p w14:paraId="64115BC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08FB1C0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>}</w:t>
      </w:r>
    </w:p>
    <w:p w14:paraId="246E91C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0DC693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Modal close events</w:t>
      </w:r>
    </w:p>
    <w:p w14:paraId="62BC897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setupModalEvents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75F18B9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modal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"modal"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4E84198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closeBtn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querySelector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".modal-close"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3CD3765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7704AA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closeBtn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"click"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closeModal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49EC374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611F73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modal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"click"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 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A44B61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target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modal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390A7F6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closeModal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62C64D6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</w:t>
      </w:r>
    </w:p>
    <w:p w14:paraId="6C93A6E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7777DBB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C35D56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"keydown"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 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849828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key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"Escape"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4720426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closeModal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3BA0B52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</w:t>
      </w:r>
    </w:p>
    <w:p w14:paraId="1F52481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32A3CF8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515C501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D79867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===== FILTER PO BRENDU =====</w:t>
      </w:r>
    </w:p>
    <w:p w14:paraId="1A27F2E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99E247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setupBrandFilter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12E9CAF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querySelectorAll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".brand-card"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card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2E1B2DA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card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"click"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() {</w:t>
      </w:r>
    </w:p>
    <w:p w14:paraId="63B26E8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brandName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this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getAttribute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"data-brand"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4F47003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filterProductsByBrand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brandName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71E1242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})</w:t>
      </w:r>
    </w:p>
    <w:p w14:paraId="653435D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1F02854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3EC088A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B484D6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filterProductsByBrand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1FCE729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"featured-products"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4E0EBC3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filteredProducts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filter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2658182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CA429A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filteredProducts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length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60DF959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innerHTML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`&lt;p class="text-center" style="grid-column: 1/-1;"&gt;Nema proizvoda za izabrani brend.&lt;/p&gt;`</w:t>
      </w:r>
    </w:p>
    <w:p w14:paraId="7C7A56C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return</w:t>
      </w:r>
    </w:p>
    <w:p w14:paraId="7C5F445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6DCCAA5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FB0DB5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Dinamicki prikazi filtrirane proizvode</w:t>
      </w:r>
    </w:p>
    <w:p w14:paraId="1EDBC14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6F92490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filteredProducts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index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A08B75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badgeClass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"sale"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"badge-sale"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"new"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"badge-new"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"badge-popular"</w:t>
      </w:r>
    </w:p>
    <w:p w14:paraId="1B6F1D3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badgeText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"sale"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"Akcija"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"new"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"Novo"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"Popularno"</w:t>
      </w:r>
    </w:p>
    <w:p w14:paraId="10C083D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48DFC0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oldPriceHTML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`&lt;span class="price-old"&gt;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formatPrice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&lt;/span&gt;`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1609C81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04D313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</w:t>
      </w:r>
    </w:p>
    <w:p w14:paraId="7C66845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&lt;div class="product-card animate-in" style="animation-delay: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index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*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0.1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s" data-product-id="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</w:p>
    <w:p w14:paraId="03EFEAA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    &lt;span class="product-badge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badgeClass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badgeText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</w:t>
      </w:r>
    </w:p>
    <w:p w14:paraId="2608E10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class="product-image"&gt;</w:t>
      </w:r>
    </w:p>
    <w:p w14:paraId="3DAEA34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&lt;img src="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image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 alt="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</w:p>
    <w:p w14:paraId="6FBA1E9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5235BF6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class="product-info"&gt;</w:t>
      </w:r>
    </w:p>
    <w:p w14:paraId="72FDE0F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class="product-brand"&gt;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&lt;/div&gt;</w:t>
      </w:r>
    </w:p>
    <w:p w14:paraId="10AC1CD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&lt;h3 class="product-name"&gt;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&lt;/h3&gt;</w:t>
      </w:r>
    </w:p>
    <w:p w14:paraId="35DAB46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&lt;p class="product-specs"&gt;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specs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2246AC0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class="product-price"&gt;</w:t>
      </w:r>
    </w:p>
    <w:p w14:paraId="0C426AA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&lt;span class="price-current"&gt;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formatPrice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price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</w:t>
      </w:r>
    </w:p>
    <w:p w14:paraId="6B014D0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oldPriceHTML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</w:p>
    <w:p w14:paraId="2BF5A5C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&lt;/div&gt;</w:t>
      </w:r>
    </w:p>
    <w:p w14:paraId="09E62DE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class="product-actions"&gt;</w:t>
      </w:r>
    </w:p>
    <w:p w14:paraId="5E7B792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&lt;button class="btn btn-primary btn-details" data-id="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"&gt;Detalji&lt;/button&gt;</w:t>
      </w:r>
    </w:p>
    <w:p w14:paraId="41E42B5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&lt;button class="btn btn-accent btn-cart" data-id="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🛒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Korpa&lt;/button&gt;</w:t>
      </w:r>
    </w:p>
    <w:p w14:paraId="695F250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&lt;/div&gt;</w:t>
      </w:r>
    </w:p>
    <w:p w14:paraId="021BA25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793054B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&lt;/div&gt;</w:t>
      </w:r>
    </w:p>
    <w:p w14:paraId="4E2F2AF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`</w:t>
      </w:r>
    </w:p>
    <w:p w14:paraId="0290ADA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0362008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1BA613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`&lt;button class="btn btn-secondary" onclick="renderProducts()" style="grid-column: 1/-1; margin-top: 1rem;"&gt;Prikaži sve proizvode&lt;/button&gt;`</w:t>
      </w:r>
    </w:p>
    <w:p w14:paraId="463000E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A9F02C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innerHTML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productsHTML</w:t>
      </w:r>
    </w:p>
    <w:p w14:paraId="013B090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setupProductEvents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50D61ED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16B15D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Scroll do proizvoda</w:t>
      </w:r>
    </w:p>
    <w:p w14:paraId="4432EE8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"featured-section"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scrollIntoView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({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behavior: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"smooth"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})</w:t>
      </w:r>
    </w:p>
    <w:p w14:paraId="70F61ED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D0AF25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800607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===== PRETRAGA =====</w:t>
      </w:r>
    </w:p>
    <w:p w14:paraId="6181225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20F92D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setupSearch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1A81FCA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searchInput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"search-input"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07C680B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545A5F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searchInput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3BFD676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searchInput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"input"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() {</w:t>
      </w:r>
    </w:p>
    <w:p w14:paraId="037580E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query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this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value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toLowerCase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trim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4DDE587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5F4721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query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length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&lt;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6DC9EAA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renderProducts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763B934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return</w:t>
      </w:r>
    </w:p>
    <w:p w14:paraId="668F0FB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}</w:t>
      </w:r>
    </w:p>
    <w:p w14:paraId="195BE85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5ECC57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filteredProducts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siteData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filter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</w:p>
    <w:p w14:paraId="1760561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</w:p>
    <w:p w14:paraId="65D3DE4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toLowerCase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includes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query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||</w:t>
      </w:r>
    </w:p>
    <w:p w14:paraId="0C02A0B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toLowerCase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includes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query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||</w:t>
      </w:r>
    </w:p>
    <w:p w14:paraId="5BDD117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specs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toLowerCase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includes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query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),</w:t>
      </w:r>
    </w:p>
    <w:p w14:paraId="4AF3821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)</w:t>
      </w:r>
    </w:p>
    <w:p w14:paraId="7AD22B8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BDCDA5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displayFilteredProducts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filteredProducts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12B0546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})</w:t>
      </w:r>
    </w:p>
    <w:p w14:paraId="11A3D54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553AE6E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4FB9166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A9CD87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displayFilteredProducts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3E281FE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"featured-products"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245D756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06DD40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length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006AC6D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innerHTML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`&lt;p class="text-center" style="grid-column: 1/-1;"&gt;Nema rezultata pretrage.&lt;/p&gt;`</w:t>
      </w:r>
    </w:p>
    <w:p w14:paraId="1B5ADA7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return</w:t>
      </w:r>
    </w:p>
    <w:p w14:paraId="077C794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4D44660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40BE21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66ED7AF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index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F929A0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badgeClass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"sale"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"badge-sale"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"new"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"badge-new"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"badge-popular"</w:t>
      </w:r>
    </w:p>
    <w:p w14:paraId="762B47D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badgeText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"sale"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"Akcija"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badge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"new"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"Novo"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"Popularno"</w:t>
      </w:r>
    </w:p>
    <w:p w14:paraId="757012B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78BE4C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oldPriceHTML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?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`&lt;span class="price-old"&gt;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formatPrice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oldPrice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&lt;/span&gt;`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7CD58E5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7C1D7A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</w:t>
      </w:r>
    </w:p>
    <w:p w14:paraId="527BD34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&lt;div class="product-card animate-in" style="animation-delay: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index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 xml:space="preserve"> *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0.1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s" data-product-id="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</w:p>
    <w:p w14:paraId="7366077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    &lt;span class="product-badge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badgeClass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badgeText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</w:t>
      </w:r>
    </w:p>
    <w:p w14:paraId="2C38450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class="product-image"&gt;</w:t>
      </w:r>
    </w:p>
    <w:p w14:paraId="05BDFD2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&lt;img src="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image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 alt="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</w:p>
    <w:p w14:paraId="64A6B86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6AFD60C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&lt;div class="product-info"&gt;</w:t>
      </w:r>
    </w:p>
    <w:p w14:paraId="157744F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class="product-brand"&gt;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brand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&lt;/div&gt;</w:t>
      </w:r>
    </w:p>
    <w:p w14:paraId="1B9E272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&lt;h3 class="product-name"&gt;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name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&lt;/h3&gt;</w:t>
      </w:r>
    </w:p>
    <w:p w14:paraId="1D4FDD9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&lt;p class="product-specs"&gt;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specs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&lt;/p&gt;</w:t>
      </w:r>
    </w:p>
    <w:p w14:paraId="1BF4404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class="product-price"&gt;</w:t>
      </w:r>
    </w:p>
    <w:p w14:paraId="0452782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&lt;span class="price-current"&gt;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formatPrice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price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)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&lt;/span&gt;</w:t>
      </w:r>
    </w:p>
    <w:p w14:paraId="6AD9196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                    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oldPriceHTML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</w:p>
    <w:p w14:paraId="25B09A6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&lt;/div&gt;</w:t>
      </w:r>
    </w:p>
    <w:p w14:paraId="032113F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&lt;div class="product-actions"&gt;</w:t>
      </w:r>
    </w:p>
    <w:p w14:paraId="27072EA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&lt;button class="btn btn-primary btn-details" data-id="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"&gt;Detalji&lt;/button&gt;</w:t>
      </w:r>
    </w:p>
    <w:p w14:paraId="5995097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    &lt;button class="btn btn-accent btn-cart" data-id="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id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"&gt;</w:t>
      </w:r>
      <w:r w:rsidRPr="005666E1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n-US"/>
        </w:rPr>
        <w:t>🛒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 Korpa&lt;/button&gt;</w:t>
      </w:r>
    </w:p>
    <w:p w14:paraId="459A154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    &lt;/div&gt;</w:t>
      </w:r>
    </w:p>
    <w:p w14:paraId="432FB50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    &lt;/div&gt;</w:t>
      </w:r>
    </w:p>
    <w:p w14:paraId="18401AF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    &lt;/div&gt;</w:t>
      </w:r>
    </w:p>
    <w:p w14:paraId="6E575EA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        `</w:t>
      </w:r>
    </w:p>
    <w:p w14:paraId="28D62BB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3B57F49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84FB21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innerHTML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productsHTML</w:t>
      </w:r>
    </w:p>
    <w:p w14:paraId="646F85F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setupProductEvents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2572AF9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3BC623E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B5CCAD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===== AKTIVNA NAVIGACIJA PRI SKROLOVANJU =====</w:t>
      </w:r>
    </w:p>
    <w:p w14:paraId="71DE2CC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368177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setupScrollSpy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 {</w:t>
      </w:r>
    </w:p>
    <w:p w14:paraId="7B584BC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sections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querySelectorAll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"section[id]"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055EEEC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navLinks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querySelectorAll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".nav-menu 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25FAFCA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8BC04B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window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"scroll"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()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00CA23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let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current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</w:p>
    <w:p w14:paraId="0FB8D0E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03235F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sections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section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14CD94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sectionTop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section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offsetTop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-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</w:t>
      </w:r>
    </w:p>
    <w:p w14:paraId="5C37B05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window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scrollY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&gt;=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sectionTop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5F74BAA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current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section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getAttribute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"id"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1C2918E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}</w:t>
      </w:r>
    </w:p>
    <w:p w14:paraId="6FACD19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})</w:t>
      </w:r>
    </w:p>
    <w:p w14:paraId="53F0B9B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51155B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navLinks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forEach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511CB6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remove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"active"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66B4452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</w:t>
      </w: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getAttribute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"href"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===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"#"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current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2CCD6E6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classList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"active"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</w:t>
      </w:r>
    </w:p>
    <w:p w14:paraId="6011A76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}</w:t>
      </w:r>
    </w:p>
    <w:p w14:paraId="205024E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})</w:t>
      </w:r>
    </w:p>
    <w:p w14:paraId="3DA3E5B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})</w:t>
      </w:r>
    </w:p>
    <w:p w14:paraId="53B081B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356DE47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3E3450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===== Podaci za autora =====</w:t>
      </w:r>
    </w:p>
    <w:p w14:paraId="50DD2C6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autorData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FFCA6E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ime: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"Nikola Gajić"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2A9CF7E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brojIndeksa: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"160/23"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62DFA4B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slika: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"/assets/img/ng23.jpg"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8BF297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tekst: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"Student sam ICT-a, zainteresovan za web development i moderne tehnologije. 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+</w:t>
      </w:r>
    </w:p>
    <w:p w14:paraId="18A5C4E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         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"Ovo je dinamički kreirana stranica autora pomoću JavaScript-a."</w:t>
      </w:r>
    </w:p>
    <w:p w14:paraId="2A7F4DC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};</w:t>
      </w:r>
    </w:p>
    <w:p w14:paraId="70D8655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8B3EF4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===== Funkcija za kreiranje autor stranice =====</w:t>
      </w:r>
    </w:p>
    <w:p w14:paraId="69F0483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function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kreirajAutorStranicu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420E7D3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root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"autor-root"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0E71CD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D497CB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Kreiranje glavnog kontejnera</w:t>
      </w:r>
    </w:p>
    <w:p w14:paraId="0741EC1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createElement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"div"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70C15F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"author-container"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5B2664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809FC8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Slika</w:t>
      </w:r>
    </w:p>
    <w:p w14:paraId="12294E9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img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createElement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"img"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5B99DC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img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src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slika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CE68C5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img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3A3F160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img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"author-image"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36FDA0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appendChild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img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50CE6F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B0534BA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Ime i prezime</w:t>
      </w:r>
    </w:p>
    <w:p w14:paraId="61C4707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createElement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"div"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81AE46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"author-name"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AB97AE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ime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8AD5CF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appendChild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3DD54B0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AABFB5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Broj indeksa</w:t>
      </w:r>
    </w:p>
    <w:p w14:paraId="72D65AD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indeks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createElement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"div"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4673429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indeks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"author-index"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648C4C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indeks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 xml:space="preserve">`Broj indeksa: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${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brojIndeksa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}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`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0B14BB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appendChild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indeks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3CB1EA3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073382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Tekst</w:t>
      </w:r>
    </w:p>
    <w:p w14:paraId="2F3E8A9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tekst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createElement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"div"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D57627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tekst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"author-text"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C69AED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tekst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tekst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D64999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appendChild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tekst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764ED8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5F92C4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Dugme nazad</w:t>
      </w:r>
    </w:p>
    <w:p w14:paraId="0325AB7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btn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createElement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730BD9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btn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href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"index.html"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3E71CC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btn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className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"btn-back"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4471E7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btn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"Nazad na Početnu"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768627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appendChild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btn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A975C8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BC4ADC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Ubacivanje u root div</w:t>
      </w:r>
    </w:p>
    <w:p w14:paraId="734CBC1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root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appendChild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1D8626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4543A4C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F14D88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Ako postoji div za autora, kreiraj sadržaj</w:t>
      </w:r>
    </w:p>
    <w:p w14:paraId="6DC2BCE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const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autorRoot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getElementById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"autor-root"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2D4F2C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if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autorRoot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1E72C3F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kreirajAutorStranicu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4FC1FF"/>
          <w:sz w:val="21"/>
          <w:szCs w:val="21"/>
          <w:lang w:val="en-US" w:eastAsia="en-US"/>
        </w:rPr>
        <w:t>autorData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33D598E1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456ACA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C2A765C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===== INICIJALIZACIJA =====</w:t>
      </w:r>
    </w:p>
    <w:p w14:paraId="740B6C4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545DD3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document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.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addEventListener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"DOMContentLoaded"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()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=&gt;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444B03F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Dinamicki ispis svih sekcija</w:t>
      </w:r>
    </w:p>
    <w:p w14:paraId="2A2A20F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renderHeader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2D3EEFB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renderNavigation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627FB08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renderHero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57A3EB7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renderProducts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468DAF9D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renderBrands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44970362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renderFeatures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7069AF46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renderContactTitles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2176071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renderFooter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47FBD8F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3BEADF5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// Postavljanje event listenera</w:t>
      </w:r>
    </w:p>
    <w:p w14:paraId="65245503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setupFormValidation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3DDE3918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setupModalEvents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114121DE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setupSearch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0ABCF474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setupScrollSpy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()</w:t>
      </w:r>
    </w:p>
    <w:p w14:paraId="0DFABF77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})</w:t>
      </w:r>
    </w:p>
    <w:p w14:paraId="678FE9FB" w14:textId="77777777" w:rsidR="005666E1" w:rsidRPr="005666E1" w:rsidRDefault="005666E1" w:rsidP="005666E1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07C9077" w14:textId="77777777" w:rsidR="005666E1" w:rsidRPr="005666E1" w:rsidRDefault="005666E1" w:rsidP="005666E1"/>
    <w:p w14:paraId="6DA484E1" w14:textId="5B8A9011" w:rsidR="005666E1" w:rsidRDefault="005666E1" w:rsidP="00921953">
      <w:pPr>
        <w:pStyle w:val="Heading2"/>
        <w:ind w:left="1080"/>
      </w:pPr>
      <w:bookmarkStart w:id="13" w:name="_Toc219102253"/>
      <w:r>
        <w:t>CSS(style.css)</w:t>
      </w:r>
      <w:bookmarkEnd w:id="13"/>
    </w:p>
    <w:p w14:paraId="6089004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/* ===== CSS RESET I OSNOVA ===== */</w:t>
      </w:r>
    </w:p>
    <w:p w14:paraId="02DCF6C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*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1F4906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E54A44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02EEEB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box-sizing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border-box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388C1C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707F3E0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C7B254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:root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B51D82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--primary-color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#1a56db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DDE355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--primary-dark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#1e40af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0B06D0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--secondary-color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#0f172a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B5337A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--accent-color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#f59e0b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28BC00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--text-color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#334155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653117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--text-light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#64748b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BD1767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--background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#f8fafc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DBA9F9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--white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#ffffff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B88BD4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--error-color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#dc2626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7D1C50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--success-color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#16a34a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57F6F0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--border-color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#e2e8f0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4D3848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--shadow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6px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-1px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319054B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--shadow-lg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15px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-3px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90E94E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8px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F72F9A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all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0.3s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ease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8E1053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7B91DEA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616A38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html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D8D22C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scroll-behavior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smooth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A7BFBD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417A49B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B6BCC8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body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192FE7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font-family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"Segoe UI"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Tahoma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Geneva,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Verdana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sans-serif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F39BCE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line-height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1.6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510CC4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--text-color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07A6C6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--background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39DA1B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152558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EA7162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/* ===== TIPOGRAFIJA ===== */</w:t>
      </w:r>
    </w:p>
    <w:p w14:paraId="0B0972F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48B57C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h2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0B41B8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h3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891E66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h4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204028A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--secondary-color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8653DF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line-height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1.2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F07847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E71077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13767D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596C11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37AC5C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803551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2E32FD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h2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0AFFE1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AB372C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148070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3342683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5A5DE0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h3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744762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1.25rem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875C9C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9CAAAB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F03022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17627F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--primary-color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CE84FD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text-decoration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74B3FB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CD87B0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7F4A36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F2D2A1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a:hover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2B48A6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--primary-dark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32D4C6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BDA03B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5CD183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/* ===== LAYOUT ===== */</w:t>
      </w:r>
    </w:p>
    <w:p w14:paraId="68279BB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28CFD1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max-width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1200px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5D5434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auto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181D26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C729A2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391B6D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820580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section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BDE036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F35276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>}</w:t>
      </w:r>
    </w:p>
    <w:p w14:paraId="4534D7C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747E7A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/* ===== HEADER ===== */</w:t>
      </w:r>
    </w:p>
    <w:p w14:paraId="3C8FE2F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#header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703E98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--secondary-color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C222C1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--white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603598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0.75rem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98EA02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FA1F73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395E21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.header-content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80FF9A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7E95F5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justify-content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space-between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EFABCF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42FD99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flex-wrap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wrap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ABC81B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CC8A12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7DBD34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74415E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.logo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A099FC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E43731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CA3962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AC4D4D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C2671E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9EBB7E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.logo-icon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22FAF9B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14B222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A68D90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linear-gradient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135deg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--primary-color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),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--accent-color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));</w:t>
      </w:r>
    </w:p>
    <w:p w14:paraId="735AAC3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88ECA6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8F778E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8E62BA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justify-content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124A70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font-weight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bold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629058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1.25rem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EC5A5D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7F772F5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A603CE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.logo-text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90C4B9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7BCE77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font-weight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bold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509047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55FD3E9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F562BB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.logo-text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span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7D92DE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--accent-color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1C1F55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48EEEED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14C8F5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.header-info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1238DB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BFF82A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444728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0.9rem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0EB46F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4D0D5C7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4A16E6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.header-info-item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014C36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7990E6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5CB346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FA728B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3AD1DCA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009F8C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/* ===== NAVIGACIJA ===== */</w:t>
      </w:r>
    </w:p>
    <w:p w14:paraId="3999166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#main-nav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0FC29E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--white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4E16D2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--shadow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7241A0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sticky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F082BC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7836C7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z-index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7E4296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714518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18828A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.nav-container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F8C06C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9EDBD8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justify-content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space-between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08D3EF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5B619F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60E2EE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max-width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1200px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92B4E6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auto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D6ACAF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4FA070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6EC7D8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.nav-menu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998395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FDBEF1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list-style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370C35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803977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CD73B9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81553D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.nav-menu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li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53E25F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block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C442E4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EB1468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--text-color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1EC250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font-weight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500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B5551E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33445B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relative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76350E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4822819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ED213A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.nav-menu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li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a:hover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C490EC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lastRenderedPageBreak/>
        <w:t>.nav-menu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li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a.active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9C83D0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--primary-color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1DB49B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--background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4A775C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775D2E2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CC05B1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.nav-menu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li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a::after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A747CB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1E16B1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absolute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FD75AA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3BDA31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left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D259A5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translateX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-50%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369DF8D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560C4D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C6B8F4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--primary-color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56421E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D74B07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0A1DAF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C5AB9C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.nav-menu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li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a:hover::after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1F96FFE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.nav-menu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li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a.active::after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EE3638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46F325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8EB729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B98319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.nav-search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8B28DA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4F0EA7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95F331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438CA9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1C18BC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91D1C1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.nav-search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input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CCBE91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5BAC4F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solid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--border-color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9222F6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F82A60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0.9rem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227C87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B431F8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91C654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165AD9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4C1ED3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.nav-search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input:focus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2EB67C5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outline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9CD379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--primary-color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0DADD8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26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86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219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7720C1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5D46AC1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B44D11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.mobile-menu-toggle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A17087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0ABDF3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C9E5C9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252645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DDF78D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cursor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pointer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12B2B1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--text-color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020F5A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B7E1CB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02109D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/* ===== HERO SEKCIJA ===== */</w:t>
      </w:r>
    </w:p>
    <w:p w14:paraId="6E82C00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#hero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290E180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linear-gradient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135deg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--secondary-color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#1e3a5f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CBD6B1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--white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9C205F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36B4F1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relative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6C6CD7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overflow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hidden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3C56EC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838922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D4AC5C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#hero::before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892D35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3C36FB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absolute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BA1FD5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-50%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08123D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-20%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547AC4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600px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9A988E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600px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7F5964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radial-gradient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circle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245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158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transparent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70%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392062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4036F4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2D0872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4DCC76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.hero-content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4DA2F5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1569ED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318FC6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justify-content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space-between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0986C0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274927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relative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D22F3B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z-index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0EC4DD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5473A20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31AB2D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.hero-text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24CB27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3671B2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58A840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DF81C5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.hero-text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263417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--white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4D35DC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BC081B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33C2F3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>}</w:t>
      </w:r>
    </w:p>
    <w:p w14:paraId="36EBB7C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BF7327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.hero-text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span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25585E9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--accent-color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A31B2C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FA35F2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986D24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.hero-text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43DF01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1.25rem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7309DB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opacity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0.9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F1E422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6DD9EF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F29972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9983FA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.hero-buttons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0CFDCD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158DE4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9543B6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4F77068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442406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.hero-image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CADCE0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2C643E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text-align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B28C35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5DA140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A3F385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.hero-phone-display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6606B3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relative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BFE1D7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inline-block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EBDE53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760FD15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7DEC65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.phone-mockup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86B688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B96892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500px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918127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linear-gradient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145deg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#2d2d2d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#1a1a1a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B88C70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35px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9483E0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381186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--shadow-lg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3A92945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relative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451B4E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D96FAC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420A3B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.phone-screen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334F56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1B72F0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B95269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linear-gradient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180deg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--primary-color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),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--primary-dark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));</w:t>
      </w:r>
    </w:p>
    <w:p w14:paraId="73F6856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28px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367FD9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778161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4F37B5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justify-content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BCEB6E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44BAC0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612BEB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82C35B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.hero-badge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315C49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absolute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5247CA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3CFB0D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-20px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1BF361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--accent-color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F89F27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--secondary-color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A283D7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4CABD7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0D38A2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font-weight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bold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E66A5E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rotate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15deg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2F72BD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--shadow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F59B57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7F927DE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1F4D63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/* ===== DUGMICI ===== */</w:t>
      </w:r>
    </w:p>
    <w:p w14:paraId="18C9F68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.btn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703AC5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inline-block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2F7D69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0.875rem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1.75rem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8EFDC7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4E9558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font-weight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600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683623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text-align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95C35C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187933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9279E3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cursor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pointer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FED79C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465856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5BBD6D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22F1F0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.btn-primary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4C6063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--primary-color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BEA431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--white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351C25D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3E47F3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FF0960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.btn-primary:hover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BB9585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--primary-dark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07F303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translateY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-2px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A6883D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--shadow-lg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695D5B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D34EA2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207D31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.btn-secondary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13A6CB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transparent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96A051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--white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35153C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solid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--white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208347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FD1890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482D38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.btn-secondary:hover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9FA5B0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--white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4830C1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--secondary-color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2737B1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345E5B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B8983F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.btn-accent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597FA8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--accent-color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272496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--secondary-color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5760D9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CF5382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677C3C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.btn-accent:hover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B9F59B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#d97706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B420EA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3038436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97FA00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/* ===== PROIZVODI GRID ===== */</w:t>
      </w:r>
    </w:p>
    <w:p w14:paraId="302C5C2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.products-grid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0D7416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grid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CF5812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grid-template-columns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repeat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auto-fill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minmax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280px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1fr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));</w:t>
      </w:r>
    </w:p>
    <w:p w14:paraId="0167D85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7E30CB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C6ADE0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.product-image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AD3D3C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B710BD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180px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AE1222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9E8BDF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0CC674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justify-content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CA1D6C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57B9193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308F7B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.product-image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img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A1341A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max-width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FCA835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max-height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71DEBC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object-fit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contain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1EC556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295AEF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365B29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.product-card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F82181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--white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CE1EE4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27F438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overflow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hidden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74D95A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--shadow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673608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34A85F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relative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D03134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A065E0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15151D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.product-card:hover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27BC5F4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translateY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-5px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0A0AC1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--shadow-lg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EF5FC2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DD6480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097286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.product-badge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1F6307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absolute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CAF1E4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5294EB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left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CBE139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0.25rem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0.75rem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302F99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42D553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0.75rem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A2A1C0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font-weight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600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C813F1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text-transform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uppercase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55DF7F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0FEE22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D36ABB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.badge-new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566522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--success-color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169ED9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--white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7CBC03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E9B124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E19A62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.badge-sale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90911D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--error-color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BFF65D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--white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FF39E9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3016B48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218A46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.badge-popular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6685CA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--accent-color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CB6A2D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--secondary-color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5930DB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5581207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5C7FF1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.product-image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491676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9398D2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FE9C36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5FA07E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justify-content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40E1FD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--background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CE7EBF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8546EC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5A2A681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7E7084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.product-info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534624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1.25rem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5AC291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58B25B7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D6C79F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.product-brand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590C5D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0.8rem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E0378C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--text-light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63DBE7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text-transform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uppercase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9C1AAD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letter-spacing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5C39D0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C6BBB6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C006E0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.product-name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789CAB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C320BC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6FB51C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--secondary-color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27CE97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5D15D14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90A501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.product-specs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BB0084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0.85rem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B3B72C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--text-light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32AEF8F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D92BA7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108DFD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C802F5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.product-price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CA42C1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13B4DD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B26C81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0.75rem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9D5F13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F94B2C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69BAC0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D2253D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.price-current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8F64E4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1.25rem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C2582B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font-weight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bold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6144B3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--primary-color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395974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CDA528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E9C813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.price-old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2516378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0.9rem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05C3AD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--text-light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D4AF27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text-decoration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line-through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F43E82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7B2E6A8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EBA6E2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.product-actions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1209A3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AC93E3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563D49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1DE6E5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D3B7A7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.product-actions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.btn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DD4E01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AA4F40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0.625rem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53249B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0.875rem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542F2E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>}</w:t>
      </w:r>
    </w:p>
    <w:p w14:paraId="546C962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4CA208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/* ===== BRENDOVI ===== */</w:t>
      </w:r>
    </w:p>
    <w:p w14:paraId="394EAF4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.brands-grid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AA67D7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grid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028668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grid-template-columns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repeat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auto-fill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minmax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150px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1fr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));</w:t>
      </w:r>
    </w:p>
    <w:p w14:paraId="28F1D4C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07DD08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55B5D6A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BF7EDE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.brand-card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16E83B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--white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7C00AA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D65763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8751C2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text-align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FC708C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--shadow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31A760C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D38808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cursor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pointer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BA73A1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596B909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E96D8C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.brand-card:hover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C07480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scale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1.05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E62E01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--shadow-lg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23B273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725B916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DE5763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.brand-icon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26F490D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F64794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C8E042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F41C76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98A6FB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.brand-name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EED728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font-weight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600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64FD98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--secondary-color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059995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385D65F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21DA53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.brand-count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65761A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0.85rem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14A327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--text-light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67FB1C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4BD3633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79181C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/* ===== PREDNOSTI ===== */</w:t>
      </w:r>
    </w:p>
    <w:p w14:paraId="742D935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.features-grid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37AC38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grid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7ABF82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grid-template-columns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repeat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auto-fill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minmax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1fr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));</w:t>
      </w:r>
    </w:p>
    <w:p w14:paraId="4B5C799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5B0716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4CFAC84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BE1C8B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.feature-card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2FDE29E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--white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8F9CAA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1E00C5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B46046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text-align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823AFF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--shadow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C23958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C2CA90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85E0A0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AB2774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.feature-card:hover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B9660A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translateY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-3px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307485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496F826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5EB98B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.feature-icon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A4EA4C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60px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6137F1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60px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500772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linear-gradient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135deg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--primary-color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),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--primary-dark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));</w:t>
      </w:r>
    </w:p>
    <w:p w14:paraId="2DE87B3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ACC020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F7611C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F95776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justify-content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411ADE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auto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548BBA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253B58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0670CC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C61EBE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.feature-title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23A322C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47A272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D3D630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70C700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.feature-description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333E6F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--text-light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9303A5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0.9rem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A3B06A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57C0A5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2A5903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/* ===== FORMA ===== */</w:t>
      </w:r>
    </w:p>
    <w:p w14:paraId="449B257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#contact-section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EF90DA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--white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38D040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53E043E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D99DA1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#contact-form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24FC69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max-width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700px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98392A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auto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79F240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3F3531E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6C72D5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lastRenderedPageBreak/>
        <w:t>.form-row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2239A6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grid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AE750F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grid-template-columns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repeat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auto-fit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minmax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1fr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));</w:t>
      </w:r>
    </w:p>
    <w:p w14:paraId="571ABF2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823C1F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4ED5CEB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B67369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.form-group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1A613F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B591E7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44F34B8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4A50A4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.form-group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label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A8915C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block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81512B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B7AC7E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font-weight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500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05393D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--secondary-color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15BEF2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3EF3A18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387E45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.form-group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input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type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"text"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],</w:t>
      </w:r>
    </w:p>
    <w:p w14:paraId="2F5013C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.form-group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input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type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"email"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],</w:t>
      </w:r>
    </w:p>
    <w:p w14:paraId="2E12C2C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.form-group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input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type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"tel"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],</w:t>
      </w:r>
    </w:p>
    <w:p w14:paraId="20C658A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.form-group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select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7444DAA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.form-group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textarea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084676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27E7E5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0.75rem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9C2308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solid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--border-color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9CD02E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8F58A3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EC5786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font-family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inherit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8A9591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3CAC3D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34C88AD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C84261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.form-group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input:focus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44B6FA9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.form-group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select:focus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AB8DE8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.form-group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textarea:focus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13CDEA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outline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7371DD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--primary-color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88175A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26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86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219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398BAE3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3EA8057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EE6A5F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.form-group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input.error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017A82C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.form-group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select.error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3F7B1A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.form-group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textarea.error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068528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--error-color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D33D79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8E1C88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8D7416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lastRenderedPageBreak/>
        <w:t>.form-group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input.success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34F5F6F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.form-group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select.success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</w:p>
    <w:p w14:paraId="5B116CE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.form-group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textarea.success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68BB2B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--success-color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853ACF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3D1F1FB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E10EB9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.error-message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A2C36C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block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D3E98F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--error-color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57EC3F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0.85rem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B31008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margin-top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0.25rem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1EED39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min-height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1.25rem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2378AA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7CE801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813880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/* Range input */</w:t>
      </w:r>
    </w:p>
    <w:p w14:paraId="40575B4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input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type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"range"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] {</w:t>
      </w:r>
    </w:p>
    <w:p w14:paraId="7256671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7BEFB6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8px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4BFBB6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A84D9D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--border-color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5A630A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outline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3A6246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-webkit-appearance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7CF6F2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BE87FB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1795BA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input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type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"range"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]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::-webkit-slider-thumb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7BD5E4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-webkit-appearance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6D75A8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EB8F3D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86F504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1669C9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--primary-color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892119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cursor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pointer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6B8B0C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663B37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9E8B3E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output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F4A45F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block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F6ACC2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text-align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F27C41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margin-top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399CBB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font-weight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600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E28276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--primary-color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57BAB8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3470141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AC06D9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/* Checkbox group */</w:t>
      </w:r>
    </w:p>
    <w:p w14:paraId="5339C1A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.checkbox-group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9C7F90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grid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7A9E3C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grid-template-columns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repeat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auto-fill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minmax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150px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1fr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));</w:t>
      </w:r>
    </w:p>
    <w:p w14:paraId="0B9324E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0.75rem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6FB77D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830C58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2177B4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.checkbox-label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9E1307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F0CADE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4794A9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C2E84F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cursor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pointer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FB03EA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font-weight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normal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760E36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5B01235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5B48AC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.checkbox-label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input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[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type</w:t>
      </w:r>
      <w:r w:rsidRPr="005666E1">
        <w:rPr>
          <w:rFonts w:ascii="Consolas" w:eastAsia="Times New Roman" w:hAnsi="Consolas" w:cs="Times New Roman"/>
          <w:color w:val="D4D4D4"/>
          <w:sz w:val="21"/>
          <w:szCs w:val="21"/>
          <w:lang w:val="en-US" w:eastAsia="en-US"/>
        </w:rPr>
        <w:t>=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"checkbox"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] {</w:t>
      </w:r>
    </w:p>
    <w:p w14:paraId="0A3BEE0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18px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82722D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18px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070509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accent-color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--primary-color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FD0C3C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6F3FDC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95C0D5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/* Form success */</w:t>
      </w:r>
    </w:p>
    <w:p w14:paraId="3B77BB9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.form-success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B64373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text-align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EA63A8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A1F295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#ecfdf5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881336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F9E305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solid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--success-color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2B05FE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35CF26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FCBEAB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.form-success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h3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CF8B9D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--success-color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CFE1F8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C0C87A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7BE384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7814D9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.form-success-icon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689646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FDCB9A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1CA078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E901FD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A2315E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.submitted-data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F0B6C9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text-align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left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451055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margin-top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346AE7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99F557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--white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09D4D2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DA4C19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4A4303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9DBD21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.submitted-data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h4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1181AE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0.75rem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4CC88C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--secondary-color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5A8F07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4D1F11A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BF5F60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.submitted-data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5EB949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9B0A4A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0.9rem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8AA345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4A625D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505E90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.submitted-data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strong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ECA193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--secondary-color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A366B7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4C559D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214945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/* ===== FOOTER ===== */</w:t>
      </w:r>
    </w:p>
    <w:p w14:paraId="2A8C153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#footer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B16B49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--secondary-color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11C293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--white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06589E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2675C5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24E937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B7CB30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.footer-content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9ED934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grid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A37BC0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grid-template-columns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repeat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auto-fit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minmax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1fr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));</w:t>
      </w:r>
    </w:p>
    <w:p w14:paraId="3734F2B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54F593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01DDEC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4F77B2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53CC70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.footer-section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h3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7AD6B4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--white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2F8908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4CD64C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6A123E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EEB328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FFD53A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.footer-section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ul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4802BB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list-style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41A5F8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2CF998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141C7E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.footer-section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ul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li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39FC0E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2B8BE7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470369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FEC459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.footer-section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ul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li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26372EF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0.7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E1183B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0F5B52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D3283B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5F2C28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.footer-section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ul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li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a:hover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D1E0C8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--accent-color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4D3CCE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C6840F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690FA0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.footer-section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2D5B90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0.7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C277E5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0.9rem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2265F5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55246C2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1556B4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.social-links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500961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28A1B5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7469FC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margin-top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B6BAB3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C936F3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F1E408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.social-link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269F94E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3202B6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42EAF5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E09860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E67AA3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9F8BFA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6DCC60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justify-content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EA4DC8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5ACB11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D12598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40092C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.social-link:hover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50B281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--primary-color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80CFD4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55E46B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CCCC3B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.footer-bottom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67CEB0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text-align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151DB3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padding-top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C548F9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border-top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solid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316A64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255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6F67BD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0.9rem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8FAA75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2F2FEE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F2A1AF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/* ===== MODAL ===== */</w:t>
      </w:r>
    </w:p>
    <w:p w14:paraId="5D596C4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.modal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A9B542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fixed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3F93CA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B97D71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left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B24393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7B3F05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D17E8A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94577E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916CBD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align-items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A95C90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justify-content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F4EAD1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z-index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85271F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opacity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DEAF63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9F340D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540A604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D1D43A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.modal.hidden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6B9947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opacity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882876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pointer-events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2916E4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03FACC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5D3F6C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.modal-content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FAE273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--white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372493B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142FE8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max-width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500px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22AC22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90%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D68295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max-height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80vh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006C52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overflow-y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auto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EC614C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relative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017E53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scale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FC06CE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641ECD8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CBFBEA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302349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.modal.hidden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.modal-content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6A8142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scale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0.9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919850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5310BF7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48F4B3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.modal-close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84491C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absolute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9989C1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EA8E55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072086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1BA19A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cursor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pointer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B78318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--text-light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D11EC6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3A700C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38D50E6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096964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.modal-close:hover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C0F19B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--error-color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3A5AAD7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43BC9CB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5D5226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lastRenderedPageBreak/>
        <w:t>#modal-body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C96726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2B0E71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79D296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3493C8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.modal-product-image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2BA44CD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text-align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925356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37F1BC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E591C7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--background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BA71C5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54F7E8A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5A5835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79ABB82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BC4A86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.modal-product-info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h2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27E4BF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23531E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5DC919D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6F1A85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.modal-product-info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.product-brand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FD4243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87F241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0971C8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02D5E8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.modal-specs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790167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DBAC0A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707C9B7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764AF7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.modal-specs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h4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CAC720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0.75rem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E9F2B8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B5550F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310617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.modal-specs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ul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2678A3A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list-style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D2AC35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C95B02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592F12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.modal-specs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ul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li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13B29A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5BAEC5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solid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--border-color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F0A010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flex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DD541B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justify-content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space-between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946750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4F0450D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39DB33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/* ===== UTILITY KLASE ===== */</w:t>
      </w:r>
    </w:p>
    <w:p w14:paraId="03F091B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.hidden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F13837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569CD6"/>
          <w:sz w:val="21"/>
          <w:szCs w:val="21"/>
          <w:lang w:val="en-US" w:eastAsia="en-US"/>
        </w:rPr>
        <w:t>!important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AA7E9A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46BAF7E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DC4D25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lastRenderedPageBreak/>
        <w:t>.text-center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2C5949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text-align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0E247E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3ED946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C64112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.section-subtitle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5F4198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--text-light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083A49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54DDAD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16D16DE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B72242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/* ===== RESPONSIVE ===== */</w:t>
      </w:r>
    </w:p>
    <w:p w14:paraId="64E232A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@media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max-width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768px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 {</w:t>
      </w:r>
    </w:p>
    <w:p w14:paraId="54BE10F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A9D23C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972598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52E1F19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0FD8A9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h2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9B9A14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16E3C3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3D093F7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6D442C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.header-info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813570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8FEE6A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45E4AF6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12AB8F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.mobile-menu-toggle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F07E4A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block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CDBC89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56AB0E3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B4E1BA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.nav-menu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E87487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absolute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6F471B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top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100%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ABB945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left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937523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A598B5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--white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843DC3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flex-direction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column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E638EE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--shadow-lg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C6F2AB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max-height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FC6517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overflow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hidden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630622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931574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14EEA0C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19AC58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.nav-menu.active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999116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max-height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400px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03D873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2378366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55CC9BF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.nav-menu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li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2588E8B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05489F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solid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var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--border-color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63DF8F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6284D79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D4FE77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.nav-search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D6EB23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AB8C65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5D9E054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23DFA9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.hero-content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EC365B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flex-direction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column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9222F2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text-align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F77561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702F6EC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6BA874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.hero-text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h1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CE3F89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0C5B91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6C5A6C3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3F6511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.hero-buttons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B92F5B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justify-content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FE8629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flex-wrap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wrap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11A117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001C01C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4D7E08F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.phone-mockup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729B58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180px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62507A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360px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5A474C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311FE21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F3134E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.form-row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0DC6F2F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grid-template-columns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1fr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462881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730B252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D9D4AB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/* toast div */</w:t>
      </w:r>
    </w:p>
    <w:p w14:paraId="664850E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#toast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F559D5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position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fixed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282F00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43DE32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right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541118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#333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C49921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#fff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D76BC2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F1DBDD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8px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308195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opacity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8C05E8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opacity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0.3s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, transform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0.3s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6F7C8C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z-index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9999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ADF0CD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9FC0F3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#toast.show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5E1520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lastRenderedPageBreak/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opacity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015B41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translateY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BAA710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4BF0CD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#toast.hidden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05D1C4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opacity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F13A1A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translateY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F2D117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F03792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34C1AE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/* Autor */</w:t>
      </w:r>
    </w:p>
    <w:p w14:paraId="69B1A15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.author-container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E870C4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max-width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600px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DEFB85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auto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07EED2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#fff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05D5A4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85CE63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text-align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center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EF82A4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12px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17A303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box-shadow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15px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rgba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,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2798B30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819EA5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053FE5A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.author-image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F5AB7B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width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150px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6461B0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150px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A88B76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50%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9F204E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object-fit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cover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64B1E04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6F550D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3px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solid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#007bff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C2B348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08AF28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D8672C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.author-name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9EDA79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1.8rem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D44125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font-weight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bold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77F96E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4CDD25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70B686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BB17A4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.author-index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62ADED5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576BE6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#555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7735E2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margin-bottom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1.5rem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FF06EE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5DBD20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3D14901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.author-text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8E965E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font-size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CF71FB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line-height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1.6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F879BC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#333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1070BA6D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4FACAED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2EBCD76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.btn-back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1DA188E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display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inline-block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90ED08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margin-top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861A7A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padding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0.6rem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1.2rem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456878E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#007bff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3F2C5E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#fff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239E16A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text-decoration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none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2D84E0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border-radius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6px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3F35327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transition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0.3s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6DDB840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32F268D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8AD924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.btn-back:hover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5D12C7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background-color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#0056b3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4A2E0E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079B402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69F82AF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6A9955"/>
          <w:sz w:val="21"/>
          <w:szCs w:val="21"/>
          <w:lang w:val="en-US" w:eastAsia="en-US"/>
        </w:rPr>
        <w:t>/* ===== ANIMACIJE ===== */</w:t>
      </w:r>
    </w:p>
    <w:p w14:paraId="70965FE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@keyframes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fadeIn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53E96CD8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from {</w:t>
      </w:r>
    </w:p>
    <w:p w14:paraId="3D016B2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opacity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A791C2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translateY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20px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1339BB3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28D1007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to {</w:t>
      </w:r>
    </w:p>
    <w:p w14:paraId="750C490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opacity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735B2D72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translateY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0BEB5166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5D9E6795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20F89B71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C700F7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.animate-in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720F65F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animation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fadeIn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0.5s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ease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forwards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53C84F4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46967C29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1626062A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586C0"/>
          <w:sz w:val="21"/>
          <w:szCs w:val="21"/>
          <w:lang w:val="en-US" w:eastAsia="en-US"/>
        </w:rPr>
        <w:t>@keyframes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pulse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4BC747DB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0%,</w:t>
      </w:r>
    </w:p>
    <w:p w14:paraId="371C8B2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100% {</w:t>
      </w:r>
    </w:p>
    <w:p w14:paraId="5D1334E7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scale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44E164AC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15E003C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50% {</w:t>
      </w:r>
    </w:p>
    <w:p w14:paraId="4DFD0B2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transform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</w:t>
      </w:r>
      <w:r w:rsidRPr="005666E1">
        <w:rPr>
          <w:rFonts w:ascii="Consolas" w:eastAsia="Times New Roman" w:hAnsi="Consolas" w:cs="Times New Roman"/>
          <w:color w:val="DCDCAA"/>
          <w:sz w:val="21"/>
          <w:szCs w:val="21"/>
          <w:lang w:val="en-US" w:eastAsia="en-US"/>
        </w:rPr>
        <w:t>scale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(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1.05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);</w:t>
      </w:r>
    </w:p>
    <w:p w14:paraId="7FA2DE84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  }</w:t>
      </w:r>
    </w:p>
    <w:p w14:paraId="263F62FE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p w14:paraId="68C5799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</w:p>
    <w:p w14:paraId="7AD7B04F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D7BA7D"/>
          <w:sz w:val="21"/>
          <w:szCs w:val="21"/>
          <w:lang w:val="en-US" w:eastAsia="en-US"/>
        </w:rPr>
        <w:t>.pulse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{</w:t>
      </w:r>
    </w:p>
    <w:p w14:paraId="3F93C7F3" w14:textId="77777777" w:rsidR="005666E1" w:rsidRPr="005666E1" w:rsidRDefault="005666E1" w:rsidP="005666E1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  </w:t>
      </w:r>
      <w:r w:rsidRPr="005666E1">
        <w:rPr>
          <w:rFonts w:ascii="Consolas" w:eastAsia="Times New Roman" w:hAnsi="Consolas" w:cs="Times New Roman"/>
          <w:color w:val="9CDCFE"/>
          <w:sz w:val="21"/>
          <w:szCs w:val="21"/>
          <w:lang w:val="en-US" w:eastAsia="en-US"/>
        </w:rPr>
        <w:t>animation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: pulse </w:t>
      </w:r>
      <w:r w:rsidRPr="005666E1">
        <w:rPr>
          <w:rFonts w:ascii="Consolas" w:eastAsia="Times New Roman" w:hAnsi="Consolas" w:cs="Times New Roman"/>
          <w:color w:val="B5CEA8"/>
          <w:sz w:val="21"/>
          <w:szCs w:val="21"/>
          <w:lang w:val="en-US" w:eastAsia="en-US"/>
        </w:rPr>
        <w:t>2s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 xml:space="preserve"> </w:t>
      </w:r>
      <w:r w:rsidRPr="005666E1">
        <w:rPr>
          <w:rFonts w:ascii="Consolas" w:eastAsia="Times New Roman" w:hAnsi="Consolas" w:cs="Times New Roman"/>
          <w:color w:val="CE9178"/>
          <w:sz w:val="21"/>
          <w:szCs w:val="21"/>
          <w:lang w:val="en-US" w:eastAsia="en-US"/>
        </w:rPr>
        <w:t>infinite</w:t>
      </w: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;</w:t>
      </w:r>
    </w:p>
    <w:p w14:paraId="09E3645E" w14:textId="4A7BBA1F" w:rsidR="00073397" w:rsidRPr="00087D65" w:rsidRDefault="005666E1" w:rsidP="00087D65">
      <w:pPr>
        <w:shd w:val="clear" w:color="auto" w:fill="1F1F1F"/>
        <w:spacing w:after="0" w:line="285" w:lineRule="atLeast"/>
        <w:ind w:left="0"/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</w:pPr>
      <w:r w:rsidRPr="005666E1">
        <w:rPr>
          <w:rFonts w:ascii="Consolas" w:eastAsia="Times New Roman" w:hAnsi="Consolas" w:cs="Times New Roman"/>
          <w:color w:val="CCCCCC"/>
          <w:sz w:val="21"/>
          <w:szCs w:val="21"/>
          <w:lang w:val="en-US" w:eastAsia="en-US"/>
        </w:rPr>
        <w:t>}</w:t>
      </w:r>
    </w:p>
    <w:sectPr w:rsidR="00073397" w:rsidRPr="00087D6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17" w:right="1440" w:bottom="1440" w:left="1440" w:header="720" w:footer="97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F9D7E" w14:textId="77777777" w:rsidR="00143882" w:rsidRDefault="00143882">
      <w:pPr>
        <w:spacing w:after="0" w:line="240" w:lineRule="auto"/>
      </w:pPr>
      <w:r>
        <w:separator/>
      </w:r>
    </w:p>
  </w:endnote>
  <w:endnote w:type="continuationSeparator" w:id="0">
    <w:p w14:paraId="7B8E01BA" w14:textId="77777777" w:rsidR="00143882" w:rsidRDefault="001438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3060D" w14:textId="77777777" w:rsidR="00053140" w:rsidRDefault="00073397">
    <w:pPr>
      <w:spacing w:after="0"/>
      <w:ind w:right="-25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64679" w14:textId="77777777" w:rsidR="00053140" w:rsidRDefault="00073397">
    <w:pPr>
      <w:spacing w:after="0"/>
      <w:ind w:right="-25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5C6F1" w14:textId="77777777" w:rsidR="00053140" w:rsidRDefault="00073397">
    <w:pPr>
      <w:spacing w:after="0"/>
      <w:ind w:right="-25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hAnsi="Calibri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75AAD" w14:textId="77777777" w:rsidR="00143882" w:rsidRDefault="00143882">
      <w:pPr>
        <w:spacing w:after="0" w:line="240" w:lineRule="auto"/>
      </w:pPr>
      <w:r>
        <w:separator/>
      </w:r>
    </w:p>
  </w:footnote>
  <w:footnote w:type="continuationSeparator" w:id="0">
    <w:p w14:paraId="09AE99E8" w14:textId="77777777" w:rsidR="00143882" w:rsidRDefault="001438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78B4E" w14:textId="77777777" w:rsidR="00053140" w:rsidRDefault="0005314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78522" w14:textId="77777777" w:rsidR="00053140" w:rsidRDefault="0005314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EC4972" w14:textId="77777777" w:rsidR="00053140" w:rsidRDefault="0005314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786"/>
    <w:multiLevelType w:val="multilevel"/>
    <w:tmpl w:val="41446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55CCF"/>
    <w:multiLevelType w:val="multilevel"/>
    <w:tmpl w:val="514E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A5F3E"/>
    <w:multiLevelType w:val="multilevel"/>
    <w:tmpl w:val="18BE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338B0"/>
    <w:multiLevelType w:val="multilevel"/>
    <w:tmpl w:val="D80E4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8085F"/>
    <w:multiLevelType w:val="hybridMultilevel"/>
    <w:tmpl w:val="BCC8C4F8"/>
    <w:lvl w:ilvl="0" w:tplc="CF9E7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0A4152"/>
    <w:multiLevelType w:val="hybridMultilevel"/>
    <w:tmpl w:val="33F483BA"/>
    <w:lvl w:ilvl="0" w:tplc="DA92A566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B70201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884336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F1EBBA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1C2BB6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D5443F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2EC7CD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8C20C0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66E5AA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6B5DDC"/>
    <w:multiLevelType w:val="multilevel"/>
    <w:tmpl w:val="1626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761299"/>
    <w:multiLevelType w:val="hybridMultilevel"/>
    <w:tmpl w:val="F8C422C6"/>
    <w:lvl w:ilvl="0" w:tplc="6136C146">
      <w:start w:val="1"/>
      <w:numFmt w:val="decimal"/>
      <w:pStyle w:val="Heading1"/>
      <w:lvlText w:val="%1."/>
      <w:lvlJc w:val="left"/>
      <w:pPr>
        <w:ind w:left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C3C87808">
      <w:start w:val="1"/>
      <w:numFmt w:val="lowerLetter"/>
      <w:lvlText w:val="%2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46A0EDDE">
      <w:start w:val="1"/>
      <w:numFmt w:val="lowerRoman"/>
      <w:lvlText w:val="%3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83C2276">
      <w:start w:val="1"/>
      <w:numFmt w:val="decimal"/>
      <w:lvlText w:val="%4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8864EF90">
      <w:start w:val="1"/>
      <w:numFmt w:val="lowerLetter"/>
      <w:lvlText w:val="%5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09C23FA">
      <w:start w:val="1"/>
      <w:numFmt w:val="lowerRoman"/>
      <w:lvlText w:val="%6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F02046C">
      <w:start w:val="1"/>
      <w:numFmt w:val="decimal"/>
      <w:lvlText w:val="%7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DFC8C0F2">
      <w:start w:val="1"/>
      <w:numFmt w:val="lowerLetter"/>
      <w:lvlText w:val="%8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78F8314C">
      <w:start w:val="1"/>
      <w:numFmt w:val="lowerRoman"/>
      <w:lvlText w:val="%9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6D957F7"/>
    <w:multiLevelType w:val="hybridMultilevel"/>
    <w:tmpl w:val="02783308"/>
    <w:lvl w:ilvl="0" w:tplc="18CEEC62">
      <w:numFmt w:val="bullet"/>
      <w:lvlText w:val="-"/>
      <w:lvlJc w:val="left"/>
      <w:pPr>
        <w:ind w:left="1080" w:hanging="360"/>
      </w:pPr>
      <w:rPr>
        <w:rFonts w:ascii="Georgia" w:eastAsiaTheme="majorEastAsia" w:hAnsi="Georgia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B0270BB"/>
    <w:multiLevelType w:val="multilevel"/>
    <w:tmpl w:val="1CE4C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A34104"/>
    <w:multiLevelType w:val="hybridMultilevel"/>
    <w:tmpl w:val="DB9A37E4"/>
    <w:lvl w:ilvl="0" w:tplc="B1C8ECC8">
      <w:start w:val="1"/>
      <w:numFmt w:val="decimal"/>
      <w:lvlText w:val="%1."/>
      <w:lvlJc w:val="left"/>
      <w:pPr>
        <w:ind w:left="5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1828B2">
      <w:start w:val="1"/>
      <w:numFmt w:val="lowerLetter"/>
      <w:lvlText w:val="%2"/>
      <w:lvlJc w:val="left"/>
      <w:pPr>
        <w:ind w:left="14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D5E71D0">
      <w:start w:val="1"/>
      <w:numFmt w:val="lowerRoman"/>
      <w:lvlText w:val="%3"/>
      <w:lvlJc w:val="left"/>
      <w:pPr>
        <w:ind w:left="21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74C4D6A">
      <w:start w:val="1"/>
      <w:numFmt w:val="decimal"/>
      <w:lvlText w:val="%4"/>
      <w:lvlJc w:val="left"/>
      <w:pPr>
        <w:ind w:left="29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B0C446">
      <w:start w:val="1"/>
      <w:numFmt w:val="lowerLetter"/>
      <w:lvlText w:val="%5"/>
      <w:lvlJc w:val="left"/>
      <w:pPr>
        <w:ind w:left="36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C645770">
      <w:start w:val="1"/>
      <w:numFmt w:val="lowerRoman"/>
      <w:lvlText w:val="%6"/>
      <w:lvlJc w:val="left"/>
      <w:pPr>
        <w:ind w:left="43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E8BD2C">
      <w:start w:val="1"/>
      <w:numFmt w:val="decimal"/>
      <w:lvlText w:val="%7"/>
      <w:lvlJc w:val="left"/>
      <w:pPr>
        <w:ind w:left="50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80151E">
      <w:start w:val="1"/>
      <w:numFmt w:val="lowerLetter"/>
      <w:lvlText w:val="%8"/>
      <w:lvlJc w:val="left"/>
      <w:pPr>
        <w:ind w:left="57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DE0AF2">
      <w:start w:val="1"/>
      <w:numFmt w:val="lowerRoman"/>
      <w:lvlText w:val="%9"/>
      <w:lvlJc w:val="left"/>
      <w:pPr>
        <w:ind w:left="65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AD92D3B"/>
    <w:multiLevelType w:val="multilevel"/>
    <w:tmpl w:val="D8AE3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1D5DBB"/>
    <w:multiLevelType w:val="multilevel"/>
    <w:tmpl w:val="45CC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712045D"/>
    <w:multiLevelType w:val="multilevel"/>
    <w:tmpl w:val="04F8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C37F4"/>
    <w:multiLevelType w:val="hybridMultilevel"/>
    <w:tmpl w:val="9D8A3746"/>
    <w:lvl w:ilvl="0" w:tplc="D3C25A6C">
      <w:start w:val="1"/>
      <w:numFmt w:val="decimal"/>
      <w:lvlText w:val="%1.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7E69B02">
      <w:start w:val="1"/>
      <w:numFmt w:val="lowerLetter"/>
      <w:lvlText w:val="%2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5B8A304">
      <w:start w:val="1"/>
      <w:numFmt w:val="lowerRoman"/>
      <w:lvlText w:val="%3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DE0F910">
      <w:start w:val="1"/>
      <w:numFmt w:val="decimal"/>
      <w:lvlText w:val="%4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FE7532">
      <w:start w:val="1"/>
      <w:numFmt w:val="lowerLetter"/>
      <w:lvlText w:val="%5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84A1620">
      <w:start w:val="1"/>
      <w:numFmt w:val="lowerRoman"/>
      <w:lvlText w:val="%6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E723CB8">
      <w:start w:val="1"/>
      <w:numFmt w:val="decimal"/>
      <w:lvlText w:val="%7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4ACA0BA">
      <w:start w:val="1"/>
      <w:numFmt w:val="lowerLetter"/>
      <w:lvlText w:val="%8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1280014">
      <w:start w:val="1"/>
      <w:numFmt w:val="lowerRoman"/>
      <w:lvlText w:val="%9"/>
      <w:lvlJc w:val="left"/>
      <w:pPr>
        <w:ind w:left="6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4D04B4A"/>
    <w:multiLevelType w:val="hybridMultilevel"/>
    <w:tmpl w:val="328C719C"/>
    <w:lvl w:ilvl="0" w:tplc="F0766986">
      <w:start w:val="2"/>
      <w:numFmt w:val="decimal"/>
      <w:lvlText w:val="%1."/>
      <w:lvlJc w:val="left"/>
      <w:pPr>
        <w:ind w:left="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A05F9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E00BD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C2EA0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C00A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256C11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E66C00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44FA6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F442D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87230D5"/>
    <w:multiLevelType w:val="multilevel"/>
    <w:tmpl w:val="0FCA2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4E7763"/>
    <w:multiLevelType w:val="multilevel"/>
    <w:tmpl w:val="B5B43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137D5C"/>
    <w:multiLevelType w:val="hybridMultilevel"/>
    <w:tmpl w:val="2F6E1BC0"/>
    <w:lvl w:ilvl="0" w:tplc="0F9890B8">
      <w:start w:val="1"/>
      <w:numFmt w:val="decimal"/>
      <w:lvlText w:val="%1."/>
      <w:lvlJc w:val="left"/>
      <w:pPr>
        <w:ind w:left="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A30DEE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169E5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6A4E4A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1A796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048E6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6CF9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28E0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1C9C0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724203">
    <w:abstractNumId w:val="18"/>
  </w:num>
  <w:num w:numId="2" w16cid:durableId="1623224789">
    <w:abstractNumId w:val="15"/>
  </w:num>
  <w:num w:numId="3" w16cid:durableId="883297681">
    <w:abstractNumId w:val="14"/>
  </w:num>
  <w:num w:numId="4" w16cid:durableId="913858284">
    <w:abstractNumId w:val="5"/>
  </w:num>
  <w:num w:numId="5" w16cid:durableId="1447699179">
    <w:abstractNumId w:val="10"/>
  </w:num>
  <w:num w:numId="6" w16cid:durableId="1850367953">
    <w:abstractNumId w:val="7"/>
  </w:num>
  <w:num w:numId="7" w16cid:durableId="1983852034">
    <w:abstractNumId w:val="8"/>
  </w:num>
  <w:num w:numId="8" w16cid:durableId="566302154">
    <w:abstractNumId w:val="13"/>
  </w:num>
  <w:num w:numId="9" w16cid:durableId="1828128931">
    <w:abstractNumId w:val="2"/>
  </w:num>
  <w:num w:numId="10" w16cid:durableId="580989753">
    <w:abstractNumId w:val="0"/>
  </w:num>
  <w:num w:numId="11" w16cid:durableId="709768834">
    <w:abstractNumId w:val="4"/>
  </w:num>
  <w:num w:numId="12" w16cid:durableId="1315184139">
    <w:abstractNumId w:val="3"/>
  </w:num>
  <w:num w:numId="13" w16cid:durableId="1507284936">
    <w:abstractNumId w:val="1"/>
  </w:num>
  <w:num w:numId="14" w16cid:durableId="1210145659">
    <w:abstractNumId w:val="12"/>
  </w:num>
  <w:num w:numId="15" w16cid:durableId="2050373626">
    <w:abstractNumId w:val="11"/>
  </w:num>
  <w:num w:numId="16" w16cid:durableId="1428190553">
    <w:abstractNumId w:val="16"/>
  </w:num>
  <w:num w:numId="17" w16cid:durableId="1645232061">
    <w:abstractNumId w:val="6"/>
  </w:num>
  <w:num w:numId="18" w16cid:durableId="1355570017">
    <w:abstractNumId w:val="9"/>
  </w:num>
  <w:num w:numId="19" w16cid:durableId="5069408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C31"/>
    <w:rsid w:val="00014D39"/>
    <w:rsid w:val="00035C31"/>
    <w:rsid w:val="00053140"/>
    <w:rsid w:val="00073397"/>
    <w:rsid w:val="00087D65"/>
    <w:rsid w:val="00143882"/>
    <w:rsid w:val="001D500F"/>
    <w:rsid w:val="0023640B"/>
    <w:rsid w:val="00277C62"/>
    <w:rsid w:val="00327BB4"/>
    <w:rsid w:val="00565475"/>
    <w:rsid w:val="005666E1"/>
    <w:rsid w:val="005F29BB"/>
    <w:rsid w:val="00631FCF"/>
    <w:rsid w:val="00664F78"/>
    <w:rsid w:val="00921953"/>
    <w:rsid w:val="00A82760"/>
    <w:rsid w:val="00AF423D"/>
    <w:rsid w:val="00C55185"/>
    <w:rsid w:val="00D43080"/>
    <w:rsid w:val="00DF2721"/>
    <w:rsid w:val="00E11AC1"/>
    <w:rsid w:val="00E9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F977B"/>
  <w15:docId w15:val="{DF129C29-BAB2-48C7-A398-962D70A68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C62"/>
    <w:pPr>
      <w:ind w:left="720"/>
    </w:pPr>
    <w:rPr>
      <w:rFonts w:ascii="Georgia" w:eastAsia="Calibri" w:hAnsi="Georgia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rsid w:val="001D500F"/>
    <w:pPr>
      <w:keepNext/>
      <w:keepLines/>
      <w:numPr>
        <w:numId w:val="6"/>
      </w:numPr>
      <w:spacing w:before="360" w:after="360" w:line="257" w:lineRule="auto"/>
      <w:ind w:left="10" w:hanging="10"/>
      <w:outlineLvl w:val="0"/>
    </w:pPr>
    <w:rPr>
      <w:rFonts w:ascii="Georgia" w:eastAsia="Calibri" w:hAnsi="Georgia" w:cs="Calibri"/>
      <w:b/>
      <w:sz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00F"/>
    <w:pPr>
      <w:keepNext/>
      <w:keepLines/>
      <w:spacing w:before="280" w:after="240"/>
      <w:outlineLvl w:val="1"/>
    </w:pPr>
    <w:rPr>
      <w:rFonts w:eastAsiaTheme="majorEastAsia" w:cstheme="majorBidi"/>
      <w:color w:val="auto"/>
      <w:sz w:val="3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F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D500F"/>
    <w:rPr>
      <w:rFonts w:ascii="Georgia" w:eastAsia="Calibri" w:hAnsi="Georgia" w:cs="Calibri"/>
      <w:b/>
      <w:sz w:val="40"/>
      <w:u w:val="single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AF423D"/>
    <w:pPr>
      <w:spacing w:after="0" w:line="240" w:lineRule="auto"/>
      <w:contextualSpacing/>
      <w:jc w:val="center"/>
    </w:pPr>
    <w:rPr>
      <w:rFonts w:eastAsiaTheme="majorEastAsia" w:cstheme="majorBidi"/>
      <w:b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23D"/>
    <w:rPr>
      <w:rFonts w:ascii="Georgia" w:eastAsiaTheme="majorEastAsia" w:hAnsi="Georgia" w:cstheme="majorBid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D500F"/>
    <w:rPr>
      <w:rFonts w:ascii="Georgia" w:eastAsiaTheme="majorEastAsia" w:hAnsi="Georgia" w:cstheme="majorBidi"/>
      <w:sz w:val="36"/>
      <w:szCs w:val="26"/>
      <w:u w:val="single"/>
    </w:rPr>
  </w:style>
  <w:style w:type="paragraph" w:styleId="ListParagraph">
    <w:name w:val="List Paragraph"/>
    <w:basedOn w:val="Normal"/>
    <w:uiPriority w:val="34"/>
    <w:qFormat/>
    <w:rsid w:val="001D500F"/>
    <w:pPr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21953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u w:val="none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21953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92195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2195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35C31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color w:val="auto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035C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35C3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F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5666E1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color w:val="auto"/>
      <w:szCs w:val="24"/>
      <w:lang w:val="en-US" w:eastAsia="en-US"/>
    </w:rPr>
  </w:style>
  <w:style w:type="numbering" w:customStyle="1" w:styleId="NoList1">
    <w:name w:val="No List1"/>
    <w:next w:val="NoList"/>
    <w:uiPriority w:val="99"/>
    <w:semiHidden/>
    <w:unhideWhenUsed/>
    <w:rsid w:val="005666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2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3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ikola\Downloads\Documentation%20Template%20edi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8EBFED-384A-4FF3-87AD-AB6701BDA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Documentation Template edit.dotx</Template>
  <TotalTime>46</TotalTime>
  <Pages>73</Pages>
  <Words>12398</Words>
  <Characters>70674</Characters>
  <Application>Microsoft Office Word</Application>
  <DocSecurity>0</DocSecurity>
  <Lines>588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</dc:creator>
  <cp:keywords/>
  <cp:lastModifiedBy>Nikola Gajic</cp:lastModifiedBy>
  <cp:revision>3</cp:revision>
  <dcterms:created xsi:type="dcterms:W3CDTF">2026-01-12T07:44:00Z</dcterms:created>
  <dcterms:modified xsi:type="dcterms:W3CDTF">2026-01-12T09:06:00Z</dcterms:modified>
</cp:coreProperties>
</file>